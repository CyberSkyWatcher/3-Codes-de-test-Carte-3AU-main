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glossary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6E302" w14:textId="7A59478A" w:rsidR="00814823" w:rsidRDefault="00562650" w:rsidP="00562650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1A6C72" wp14:editId="4ED04E6E">
            <wp:simplePos x="0" y="0"/>
            <wp:positionH relativeFrom="margin">
              <wp:posOffset>-245660</wp:posOffset>
            </wp:positionH>
            <wp:positionV relativeFrom="margin">
              <wp:posOffset>-463901</wp:posOffset>
            </wp:positionV>
            <wp:extent cx="1362075" cy="641985"/>
            <wp:effectExtent l="0" t="0" r="9525" b="571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ausimple4"/>
        <w:tblW w:w="12256" w:type="dxa"/>
        <w:jc w:val="center"/>
        <w:tblLook w:val="04A0" w:firstRow="1" w:lastRow="0" w:firstColumn="1" w:lastColumn="0" w:noHBand="0" w:noVBand="1"/>
        <w:tblDescription w:val="Tableau de disposition"/>
      </w:tblPr>
      <w:tblGrid>
        <w:gridCol w:w="12256"/>
      </w:tblGrid>
      <w:tr w:rsidR="00814823" w14:paraId="6E74360C" w14:textId="77777777" w:rsidTr="00380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062FAFB4" w14:textId="629379F8" w:rsidR="00814823" w:rsidRPr="008F5585" w:rsidRDefault="00814823" w:rsidP="00562650">
            <w:pPr>
              <w:pStyle w:val="Titredurapport"/>
            </w:pP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1669BB66" wp14:editId="4EBB1674">
                      <wp:extent cx="6697389" cy="571500"/>
                      <wp:effectExtent l="0" t="0" r="0" b="0"/>
                      <wp:docPr id="24" name="Zone de texte 24" descr="Zone de texte pour entrer un tit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alias w:val="Entrez le titre du document :"/>
                                    <w:tag w:val=""/>
                                    <w:id w:val="1159278023"/>
                                    <w:placeholder>
                                      <w:docPart w:val="CF23A9240D0146D7B962BE9A341D27B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33762C3C" w14:textId="6611E8D8" w:rsidR="00FD41FA" w:rsidRPr="008A25CD" w:rsidRDefault="00FD41FA" w:rsidP="00814823">
                                      <w:pPr>
                                        <w:pStyle w:val="Titredurapport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Système</w:t>
                                      </w:r>
                                      <w:r w:rsidR="00E1072B"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 xml:space="preserve"> Embarqués II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69BB6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24" o:spid="_x0000_s1026" type="#_x0000_t202" alt="Zone de texte pour entrer un titre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sz w:val="60"/>
                                <w:szCs w:val="60"/>
                              </w:rPr>
                              <w:alias w:val="Entrez le titre du document :"/>
                              <w:tag w:val=""/>
                              <w:id w:val="1159278023"/>
                              <w:placeholder>
                                <w:docPart w:val="CF23A9240D0146D7B962BE9A341D27B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33762C3C" w14:textId="6611E8D8" w:rsidR="00FD41FA" w:rsidRPr="008A25CD" w:rsidRDefault="00FD41FA" w:rsidP="00814823">
                                <w:pPr>
                                  <w:pStyle w:val="Titredurapport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Système</w:t>
                                </w:r>
                                <w:r w:rsidR="00E1072B"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s</w:t>
                                </w: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 xml:space="preserve"> Embarqués II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48DD910B" wp14:editId="771231ED">
                      <wp:extent cx="3202305" cy="95250"/>
                      <wp:effectExtent l="0" t="0" r="0" b="0"/>
                      <wp:docPr id="18" name="Rectangle 18" descr="Lign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1B70C969">
                    <v:rect id="Rectangle 18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Ligne" o:spid="_x0000_s1026" fillcolor="#cb400b [2415]" stroked="f" strokeweight="2.25pt" w14:anchorId="7B407C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">
                      <w10:anchorlock/>
                    </v:rect>
                  </w:pict>
                </mc:Fallback>
              </mc:AlternateContent>
            </w:r>
          </w:p>
        </w:tc>
      </w:tr>
      <w:tr w:rsidR="00814823" w14:paraId="70DB6893" w14:textId="77777777" w:rsidTr="0049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7B4A6A42" w14:textId="1270C08A" w:rsidR="00814823" w:rsidRPr="005D120C" w:rsidRDefault="00814823" w:rsidP="00562650">
            <w:pPr>
              <w:tabs>
                <w:tab w:val="left" w:pos="397"/>
                <w:tab w:val="center" w:pos="5695"/>
              </w:tabs>
              <w:spacing w:after="0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 w:val="24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fr-FR"/>
              </w:rPr>
              <mc:AlternateContent>
                <mc:Choice Requires="wps">
                  <w:drawing>
                    <wp:inline distT="0" distB="0" distL="0" distR="0" wp14:anchorId="101256A0" wp14:editId="2A91DF9D">
                      <wp:extent cx="3515096" cy="714375"/>
                      <wp:effectExtent l="0" t="0" r="0" b="9525"/>
                      <wp:docPr id="25" name="Zone de texte 25" descr="Zone de texte permettant d’entrer le sous-tit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5096" cy="714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6"/>
                                      <w:szCs w:val="32"/>
                                    </w:rPr>
                                    <w:alias w:val="Entrez le sous-titre du document :"/>
                                    <w:tag w:val="Entrez le sous-titre du document :"/>
                                    <w:id w:val="-82621622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26B3AEE3" w14:textId="2231EF68" w:rsidR="00FD41FA" w:rsidRPr="00562650" w:rsidRDefault="00B05346" w:rsidP="00814823">
                                      <w:pPr>
                                        <w:pStyle w:val="Sous-titre"/>
                                        <w:jc w:val="center"/>
                                        <w:rPr>
                                          <w:sz w:val="36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2"/>
                                        </w:rPr>
                                        <w:t xml:space="preserve">NodeRed </w:t>
                                      </w:r>
                                      <w:r w:rsidR="00B3237A">
                                        <w:rPr>
                                          <w:sz w:val="36"/>
                                          <w:szCs w:val="32"/>
                                        </w:rPr>
                                        <w:t>TP</w:t>
                                      </w:r>
                                      <w:r>
                                        <w:rPr>
                                          <w:sz w:val="36"/>
                                          <w:szCs w:val="32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01256A0" id="Zone de texte 25" o:spid="_x0000_s1027" type="#_x0000_t202" alt="Zone de texte permettant d’entrer le sous-titre" style="width:276.8pt;height:5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" filled="f" stroked="f">
                      <v:textbox>
                        <w:txbxContent>
                          <w:sdt>
                            <w:sdtPr>
                              <w:rPr>
                                <w:sz w:val="36"/>
                                <w:szCs w:val="32"/>
                              </w:rPr>
                              <w:alias w:val="Entrez le sous-titre du document :"/>
                              <w:tag w:val="Entrez le sous-titre du document :"/>
                              <w:id w:val="-82621622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26B3AEE3" w14:textId="2231EF68" w:rsidR="00FD41FA" w:rsidRPr="00562650" w:rsidRDefault="00B05346" w:rsidP="00814823">
                                <w:pPr>
                                  <w:pStyle w:val="Sous-titre"/>
                                  <w:jc w:val="center"/>
                                  <w:rPr>
                                    <w:sz w:val="36"/>
                                    <w:szCs w:val="32"/>
                                  </w:rPr>
                                </w:pPr>
                                <w:r>
                                  <w:rPr>
                                    <w:sz w:val="36"/>
                                    <w:szCs w:val="32"/>
                                  </w:rPr>
                                  <w:t xml:space="preserve">NodeRed </w:t>
                                </w:r>
                                <w:r w:rsidR="00B3237A">
                                  <w:rPr>
                                    <w:sz w:val="36"/>
                                    <w:szCs w:val="32"/>
                                  </w:rPr>
                                  <w:t>TP</w:t>
                                </w:r>
                                <w:r>
                                  <w:rPr>
                                    <w:sz w:val="36"/>
                                    <w:szCs w:val="32"/>
                                  </w:rPr>
                                  <w:t>6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57A9D970" w14:textId="77777777" w:rsidTr="00494E83">
        <w:trPr>
          <w:trHeight w:val="2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2C47C052" w14:textId="0664196C" w:rsidR="00814823" w:rsidRPr="005D120C" w:rsidRDefault="00814823" w:rsidP="00562650">
            <w:pPr>
              <w:spacing w:after="0"/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fr-FR"/>
              </w:rPr>
              <mc:AlternateContent>
                <mc:Choice Requires="wps">
                  <w:drawing>
                    <wp:inline distT="0" distB="0" distL="0" distR="0" wp14:anchorId="393C594F" wp14:editId="6D53E188">
                      <wp:extent cx="6495393" cy="1009935"/>
                      <wp:effectExtent l="0" t="0" r="0" b="0"/>
                      <wp:docPr id="26" name="Zone de texte 26" descr="Zone de texte dans laquelle entrer le résumé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5393" cy="1009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A58D3C" w14:textId="77777777" w:rsidR="00FD41FA" w:rsidRPr="00562650" w:rsidRDefault="00FD41FA" w:rsidP="00883B68">
                                  <w:pPr>
                                    <w:pStyle w:val="Citationintense"/>
                                    <w:rPr>
                                      <w:sz w:val="32"/>
                                      <w:szCs w:val="36"/>
                                      <w:lang w:val="es-ES" w:bidi="fr-FR"/>
                                    </w:rPr>
                                  </w:pPr>
                                  <w:r w:rsidRPr="00562650">
                                    <w:rPr>
                                      <w:sz w:val="32"/>
                                      <w:szCs w:val="36"/>
                                      <w:lang w:val="es-ES" w:bidi="fr-FR"/>
                                    </w:rPr>
                                    <w:t xml:space="preserve">ISAT – EPHEC 2020-2021 </w:t>
                                  </w:r>
                                </w:p>
                                <w:p w14:paraId="47196582" w14:textId="685BD006" w:rsidR="00FD41FA" w:rsidRPr="00562650" w:rsidRDefault="00FD41FA" w:rsidP="00883B68">
                                  <w:pPr>
                                    <w:pStyle w:val="Citationintense"/>
                                    <w:rPr>
                                      <w:sz w:val="32"/>
                                      <w:szCs w:val="36"/>
                                      <w:lang w:val="es-ES"/>
                                    </w:rPr>
                                  </w:pPr>
                                  <w:r w:rsidRPr="00562650">
                                    <w:rPr>
                                      <w:sz w:val="32"/>
                                      <w:szCs w:val="36"/>
                                      <w:lang w:val="es-ES" w:bidi="fr-FR"/>
                                    </w:rPr>
                                    <w:t xml:space="preserve">Juan </w:t>
                                  </w:r>
                                  <w:r w:rsidRPr="00562650">
                                    <w:rPr>
                                      <w:sz w:val="32"/>
                                      <w:szCs w:val="36"/>
                                      <w:lang w:val="es-ES" w:bidi="fr-FR"/>
                                    </w:rPr>
                                    <w:t xml:space="preserve">Alvarez et Olivier Grabenweger </w:t>
                                  </w:r>
                                </w:p>
                                <w:p w14:paraId="3457FBCD" w14:textId="77777777" w:rsidR="00FD41FA" w:rsidRPr="00562650" w:rsidRDefault="00FD41FA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4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3C594F" id="Zone de texte 26" o:spid="_x0000_s1028" type="#_x0000_t202" alt="Zone de texte dans laquelle entrer le résumé" style="width:511.4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" filled="f" stroked="f">
                      <v:textbox>
                        <w:txbxContent>
                          <w:p w14:paraId="54A58D3C" w14:textId="77777777" w:rsidR="00FD41FA" w:rsidRPr="00562650" w:rsidRDefault="00FD41FA" w:rsidP="00883B68">
                            <w:pPr>
                              <w:pStyle w:val="Citationintense"/>
                              <w:rPr>
                                <w:sz w:val="32"/>
                                <w:szCs w:val="36"/>
                                <w:lang w:val="es-ES" w:bidi="fr-FR"/>
                              </w:rPr>
                            </w:pPr>
                            <w:r w:rsidRPr="00562650">
                              <w:rPr>
                                <w:sz w:val="32"/>
                                <w:szCs w:val="36"/>
                                <w:lang w:val="es-ES" w:bidi="fr-FR"/>
                              </w:rPr>
                              <w:t xml:space="preserve">ISAT – EPHEC 2020-2021 </w:t>
                            </w:r>
                          </w:p>
                          <w:p w14:paraId="47196582" w14:textId="685BD006" w:rsidR="00FD41FA" w:rsidRPr="00562650" w:rsidRDefault="00FD41FA" w:rsidP="00883B68">
                            <w:pPr>
                              <w:pStyle w:val="Citationintense"/>
                              <w:rPr>
                                <w:sz w:val="32"/>
                                <w:szCs w:val="36"/>
                                <w:lang w:val="es-ES"/>
                              </w:rPr>
                            </w:pPr>
                            <w:r w:rsidRPr="00562650">
                              <w:rPr>
                                <w:sz w:val="32"/>
                                <w:szCs w:val="36"/>
                                <w:lang w:val="es-ES" w:bidi="fr-FR"/>
                              </w:rPr>
                              <w:t xml:space="preserve">Juan </w:t>
                            </w:r>
                            <w:r w:rsidRPr="00562650">
                              <w:rPr>
                                <w:sz w:val="32"/>
                                <w:szCs w:val="36"/>
                                <w:lang w:val="es-ES" w:bidi="fr-FR"/>
                              </w:rPr>
                              <w:t xml:space="preserve">Alvarez et Olivier Grabenweger </w:t>
                            </w:r>
                          </w:p>
                          <w:p w14:paraId="3457FBCD" w14:textId="77777777" w:rsidR="00FD41FA" w:rsidRPr="00562650" w:rsidRDefault="00FD41FA" w:rsidP="00814823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24D7F16" w14:textId="77777777" w:rsidR="0022073B" w:rsidRDefault="00562650" w:rsidP="0022073B">
      <w:pPr>
        <w:pStyle w:val="En-ttedetabledesmatires"/>
        <w:spacing w:before="0"/>
        <w:jc w:val="left"/>
        <w:rPr>
          <w:b/>
          <w:bCs w:val="0"/>
        </w:rPr>
      </w:pPr>
      <w:r>
        <w:rPr>
          <w:b/>
          <w:bCs w:val="0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i w:val="0"/>
          <w:color w:val="auto"/>
          <w:sz w:val="20"/>
          <w:szCs w:val="22"/>
        </w:rPr>
        <w:id w:val="-1415547939"/>
        <w:docPartObj>
          <w:docPartGallery w:val="Table of Contents"/>
          <w:docPartUnique/>
        </w:docPartObj>
      </w:sdtPr>
      <w:sdtEndPr/>
      <w:sdtContent>
        <w:p w14:paraId="3FF679E3" w14:textId="79295923" w:rsidR="0022073B" w:rsidRDefault="0022073B" w:rsidP="00E01A78">
          <w:pPr>
            <w:pStyle w:val="En-ttedetabledesmatires"/>
            <w:spacing w:before="0" w:after="240"/>
            <w:jc w:val="left"/>
          </w:pPr>
          <w:r>
            <w:t>Table des matières</w:t>
          </w:r>
        </w:p>
        <w:p w14:paraId="4769C554" w14:textId="43925803" w:rsidR="00E1072B" w:rsidRDefault="0022073B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854902" w:history="1">
            <w:r w:rsidR="00E1072B" w:rsidRPr="00BF4367">
              <w:rPr>
                <w:rStyle w:val="Lienhypertexte"/>
                <w:noProof/>
              </w:rPr>
              <w:t>1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Introduction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_Toc60854902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2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3FC3FD9C" w14:textId="0A27B8B8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3" w:history="1">
            <w:r w:rsidR="00E1072B" w:rsidRPr="00BF4367">
              <w:rPr>
                <w:rStyle w:val="Lienhypertexte"/>
                <w:noProof/>
              </w:rPr>
              <w:t>2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Organigramme – Mindmapping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_Toc60854903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3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5CE51832" w14:textId="68697B13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4" w:history="1">
            <w:r w:rsidR="00E1072B" w:rsidRPr="00BF4367">
              <w:rPr>
                <w:rStyle w:val="Lienhypertexte"/>
                <w:noProof/>
              </w:rPr>
              <w:t>3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 xml:space="preserve">Schéma de câblage 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_Toc60854904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4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5BDE1DCA" w14:textId="6E5127DA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5" w:history="1">
            <w:r w:rsidR="00E1072B" w:rsidRPr="00BF4367">
              <w:rPr>
                <w:rStyle w:val="Lienhypertexte"/>
                <w:noProof/>
              </w:rPr>
              <w:t>4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Code source site Web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_Toc60854905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4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7329B03D" w14:textId="2FE4D22A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6" w:history="1">
            <w:r w:rsidR="00E1072B" w:rsidRPr="00BF4367">
              <w:rPr>
                <w:rStyle w:val="Lienhypertexte"/>
                <w:noProof/>
              </w:rPr>
              <w:t>5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NodeRed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_Toc60854906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8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215AF68B" w14:textId="24EA9EB0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7" w:history="1">
            <w:r w:rsidR="00E1072B" w:rsidRPr="00BF4367">
              <w:rPr>
                <w:rStyle w:val="Lienhypertexte"/>
                <w:noProof/>
              </w:rPr>
              <w:t>6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Code source ESP32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_Toc60854907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10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39B0F901" w14:textId="5052DB67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8" w:history="1">
            <w:r w:rsidR="00E1072B" w:rsidRPr="00BF4367">
              <w:rPr>
                <w:rStyle w:val="Lienhypertexte"/>
                <w:noProof/>
              </w:rPr>
              <w:t>7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Conclusion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_Toc60854908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16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554D7247" w14:textId="4101BC17" w:rsidR="00E1072B" w:rsidRDefault="00575BF6">
          <w:pPr>
            <w:pStyle w:val="TM1"/>
            <w:tabs>
              <w:tab w:val="left" w:pos="44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09" w:history="1">
            <w:r w:rsidR="00E1072B" w:rsidRPr="00BF4367">
              <w:rPr>
                <w:rStyle w:val="Lienhypertexte"/>
                <w:noProof/>
              </w:rPr>
              <w:t>8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Annexes, bibliographie et illustrations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_Toc60854909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16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1726029C" w14:textId="0DCD4DFE" w:rsidR="00E1072B" w:rsidRDefault="00575BF6">
          <w:pPr>
            <w:pStyle w:val="TM2"/>
            <w:tabs>
              <w:tab w:val="left" w:pos="66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10" w:history="1">
            <w:r w:rsidR="00E1072B" w:rsidRPr="00BF4367">
              <w:rPr>
                <w:rStyle w:val="Lienhypertexte"/>
                <w:noProof/>
              </w:rPr>
              <w:t>a)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Annexes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_Toc60854910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16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283ED4F8" w14:textId="64C151F3" w:rsidR="00E1072B" w:rsidRDefault="00575BF6">
          <w:pPr>
            <w:pStyle w:val="TM2"/>
            <w:tabs>
              <w:tab w:val="left" w:pos="660"/>
              <w:tab w:val="right" w:leader="dot" w:pos="10456"/>
            </w:tabs>
            <w:rPr>
              <w:noProof/>
              <w:sz w:val="22"/>
              <w:lang w:val="en-US"/>
            </w:rPr>
          </w:pPr>
          <w:hyperlink w:anchor="_Toc60854911" w:history="1">
            <w:r w:rsidR="00E1072B" w:rsidRPr="00BF4367">
              <w:rPr>
                <w:rStyle w:val="Lienhypertexte"/>
                <w:noProof/>
              </w:rPr>
              <w:t>b)</w:t>
            </w:r>
            <w:r w:rsidR="00E1072B">
              <w:rPr>
                <w:noProof/>
                <w:sz w:val="22"/>
                <w:lang w:val="en-US"/>
              </w:rPr>
              <w:tab/>
            </w:r>
            <w:r w:rsidR="00E1072B" w:rsidRPr="00BF4367">
              <w:rPr>
                <w:rStyle w:val="Lienhypertexte"/>
                <w:noProof/>
              </w:rPr>
              <w:t>Bibliographie</w:t>
            </w:r>
            <w:r w:rsidR="00E1072B">
              <w:rPr>
                <w:noProof/>
                <w:webHidden/>
              </w:rPr>
              <w:tab/>
            </w:r>
            <w:r w:rsidR="00E1072B">
              <w:rPr>
                <w:noProof/>
                <w:webHidden/>
              </w:rPr>
              <w:fldChar w:fldCharType="begin"/>
            </w:r>
            <w:r w:rsidR="00E1072B">
              <w:rPr>
                <w:noProof/>
                <w:webHidden/>
              </w:rPr>
              <w:instrText xml:space="preserve"> PAGEREF _Toc60854911 \h </w:instrText>
            </w:r>
            <w:r w:rsidR="00E1072B">
              <w:rPr>
                <w:noProof/>
                <w:webHidden/>
              </w:rPr>
            </w:r>
            <w:r w:rsidR="00E1072B">
              <w:rPr>
                <w:noProof/>
                <w:webHidden/>
              </w:rPr>
              <w:fldChar w:fldCharType="separate"/>
            </w:r>
            <w:r w:rsidR="00E1072B">
              <w:rPr>
                <w:noProof/>
                <w:webHidden/>
              </w:rPr>
              <w:t>19</w:t>
            </w:r>
            <w:r w:rsidR="00E1072B">
              <w:rPr>
                <w:noProof/>
                <w:webHidden/>
              </w:rPr>
              <w:fldChar w:fldCharType="end"/>
            </w:r>
          </w:hyperlink>
        </w:p>
        <w:p w14:paraId="3193D0A9" w14:textId="0D7CEDB6" w:rsidR="0022073B" w:rsidRDefault="0022073B" w:rsidP="0022073B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0EB8A662" w14:textId="1A670BFE" w:rsidR="0022073B" w:rsidRDefault="0022073B" w:rsidP="0022073B">
      <w:pPr>
        <w:spacing w:after="0"/>
        <w:rPr>
          <w:b/>
          <w:bCs/>
        </w:rPr>
      </w:pPr>
    </w:p>
    <w:p w14:paraId="5CD3BFE9" w14:textId="70FCB32F" w:rsidR="0022073B" w:rsidRDefault="0022073B" w:rsidP="0022073B">
      <w:pPr>
        <w:spacing w:after="0"/>
        <w:rPr>
          <w:b/>
          <w:bCs/>
        </w:rPr>
      </w:pPr>
    </w:p>
    <w:p w14:paraId="76338DCF" w14:textId="119F24DD" w:rsidR="0022073B" w:rsidRDefault="0022073B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79B50A68" w14:textId="643BE81E" w:rsidR="00562650" w:rsidRDefault="0022073B" w:rsidP="00FD3F5C">
      <w:pPr>
        <w:pStyle w:val="Titre1"/>
        <w:numPr>
          <w:ilvl w:val="0"/>
          <w:numId w:val="23"/>
        </w:numPr>
        <w:spacing w:after="240"/>
      </w:pPr>
      <w:bookmarkStart w:id="0" w:name="_Toc60854902"/>
      <w:r>
        <w:lastRenderedPageBreak/>
        <w:t>Introduction</w:t>
      </w:r>
      <w:bookmarkEnd w:id="0"/>
      <w:r>
        <w:t xml:space="preserve"> </w:t>
      </w:r>
    </w:p>
    <w:p w14:paraId="30122F3E" w14:textId="3B447DD0" w:rsidR="005820C0" w:rsidRDefault="00240FBF" w:rsidP="00F0192A">
      <w:pPr>
        <w:spacing w:before="480"/>
      </w:pPr>
      <w:r>
        <w:t>Pour ce TP</w:t>
      </w:r>
      <w:r w:rsidR="00B05346">
        <w:t xml:space="preserve">, il était demandé de </w:t>
      </w:r>
      <w:r w:rsidR="00462241">
        <w:t xml:space="preserve">réaliser un travail en rapport avec le </w:t>
      </w:r>
      <w:proofErr w:type="spellStart"/>
      <w:r w:rsidR="4501B95F">
        <w:t>N</w:t>
      </w:r>
      <w:r w:rsidR="00462241">
        <w:t>odeMCU</w:t>
      </w:r>
      <w:proofErr w:type="spellEnd"/>
      <w:r w:rsidR="00462241">
        <w:t xml:space="preserve">, dans notre cas </w:t>
      </w:r>
      <w:r w:rsidR="006C4664">
        <w:t xml:space="preserve">nous avons utilisé un ESP32. </w:t>
      </w:r>
    </w:p>
    <w:p w14:paraId="60E473DE" w14:textId="51A3F682" w:rsidR="008D0706" w:rsidRDefault="00206502" w:rsidP="005820C0">
      <w:pPr>
        <w:spacing w:before="120"/>
      </w:pPr>
      <w:r>
        <w:t>Tout d</w:t>
      </w:r>
      <w:r w:rsidR="00FC5634">
        <w:t>’</w:t>
      </w:r>
      <w:r>
        <w:t>abord</w:t>
      </w:r>
      <w:r w:rsidR="00FC5634">
        <w:t>, i</w:t>
      </w:r>
      <w:r w:rsidR="006C4664">
        <w:t xml:space="preserve">l est important pour </w:t>
      </w:r>
      <w:r w:rsidR="00F91E21">
        <w:t xml:space="preserve">nous de travailler sur </w:t>
      </w:r>
      <w:r w:rsidR="007A2320">
        <w:t xml:space="preserve">des sujets que nous sentons proche de la réalité, c’est pourquoi nous avons </w:t>
      </w:r>
      <w:r w:rsidR="003032F7">
        <w:t xml:space="preserve">décidé de </w:t>
      </w:r>
      <w:r w:rsidR="008D0706">
        <w:t>prendre un scénario « réaliste »</w:t>
      </w:r>
      <w:r w:rsidR="00197924">
        <w:t xml:space="preserve"> comme base pour ce </w:t>
      </w:r>
      <w:proofErr w:type="spellStart"/>
      <w:r w:rsidR="00197924">
        <w:t>tp</w:t>
      </w:r>
      <w:proofErr w:type="spellEnd"/>
      <w:r w:rsidR="008D0706">
        <w:t>.</w:t>
      </w:r>
    </w:p>
    <w:p w14:paraId="5E4EBAB1" w14:textId="1D8B2EA9" w:rsidR="007A3CED" w:rsidRDefault="00FC5634" w:rsidP="005820C0">
      <w:pPr>
        <w:spacing w:before="120"/>
      </w:pPr>
      <w:r>
        <w:t>Dont voici le s</w:t>
      </w:r>
      <w:r w:rsidR="007A3CED">
        <w:t xml:space="preserve">cénario : </w:t>
      </w:r>
      <w:r w:rsidR="00DE0A86">
        <w:t xml:space="preserve">Dans une maison un thermostat </w:t>
      </w:r>
      <w:r w:rsidR="004F138B">
        <w:t xml:space="preserve">défaillant peine à chauffer les chambres </w:t>
      </w:r>
      <w:r w:rsidR="006042DE">
        <w:t>correctement (</w:t>
      </w:r>
      <w:r w:rsidR="00D15887">
        <w:t>soit trop chaud soit trop froid)</w:t>
      </w:r>
      <w:r w:rsidR="004F138B">
        <w:t xml:space="preserve">, </w:t>
      </w:r>
      <w:r w:rsidR="00E00AED">
        <w:t>les p</w:t>
      </w:r>
      <w:r w:rsidR="00497F17">
        <w:t>ropriétaires décident d</w:t>
      </w:r>
      <w:r w:rsidR="004529D4">
        <w:t>onc d’</w:t>
      </w:r>
      <w:r w:rsidR="00497F17">
        <w:t>ouvrir eux-mêmes les vannes des chauffages</w:t>
      </w:r>
      <w:r w:rsidR="006042DE">
        <w:t>, un nouveau thermostat étant trop chère</w:t>
      </w:r>
      <w:r w:rsidR="003655BC">
        <w:t>.</w:t>
      </w:r>
    </w:p>
    <w:p w14:paraId="356B8127" w14:textId="0096773D" w:rsidR="003655BC" w:rsidRDefault="003655BC" w:rsidP="005820C0">
      <w:pPr>
        <w:spacing w:before="120"/>
      </w:pPr>
      <w:r>
        <w:t xml:space="preserve">Pour ce faire, nous avons réalisé un petit montage avec un servo moteur </w:t>
      </w:r>
      <w:r w:rsidR="00167F74">
        <w:t>et un dht11, et pour que les habitant</w:t>
      </w:r>
      <w:r w:rsidR="6C8286FA">
        <w:t>s</w:t>
      </w:r>
      <w:r w:rsidR="00167F74">
        <w:t xml:space="preserve"> puissent chauffer la maison si besoin avant d’arriver, nous avons connect</w:t>
      </w:r>
      <w:r w:rsidR="00C7755A" w:rsidRPr="29941E17">
        <w:t>é</w:t>
      </w:r>
      <w:r w:rsidR="00167F74">
        <w:t xml:space="preserve"> les </w:t>
      </w:r>
      <w:r w:rsidR="0003007D">
        <w:t>ESP au wifi et avons réalisé une petite app</w:t>
      </w:r>
      <w:r w:rsidR="5E0B0D37">
        <w:t>lication</w:t>
      </w:r>
      <w:r w:rsidR="0003007D">
        <w:t xml:space="preserve"> sur </w:t>
      </w:r>
      <w:proofErr w:type="spellStart"/>
      <w:r w:rsidR="0003007D">
        <w:t>blynk</w:t>
      </w:r>
      <w:proofErr w:type="spellEnd"/>
      <w:r w:rsidR="0003007D">
        <w:t>.</w:t>
      </w:r>
    </w:p>
    <w:p w14:paraId="02AFF9F9" w14:textId="3EFE8C3A" w:rsidR="00C7755A" w:rsidRDefault="00C7755A" w:rsidP="005820C0">
      <w:pPr>
        <w:spacing w:before="120"/>
      </w:pPr>
      <w:r>
        <w:t>Pour évaluer l</w:t>
      </w:r>
      <w:r w:rsidR="009770FA">
        <w:t xml:space="preserve">e fonctionnement de l’installation et pour pouvoir garder les données </w:t>
      </w:r>
      <w:r w:rsidR="00047F29">
        <w:t>indéfiniment nous</w:t>
      </w:r>
      <w:r w:rsidR="009770FA">
        <w:t xml:space="preserve"> avons enregistré les données </w:t>
      </w:r>
      <w:r w:rsidR="0001771D">
        <w:t>d’humidité</w:t>
      </w:r>
      <w:r w:rsidR="009770FA">
        <w:t xml:space="preserve"> </w:t>
      </w:r>
      <w:r w:rsidR="009C44BB">
        <w:t>et température</w:t>
      </w:r>
      <w:r w:rsidR="009770FA">
        <w:t xml:space="preserve"> sur une google </w:t>
      </w:r>
      <w:proofErr w:type="spellStart"/>
      <w:r w:rsidR="6466EEDF">
        <w:t>S</w:t>
      </w:r>
      <w:r w:rsidR="009770FA">
        <w:t>heet</w:t>
      </w:r>
      <w:proofErr w:type="spellEnd"/>
      <w:r w:rsidR="009770FA">
        <w:t>.</w:t>
      </w:r>
    </w:p>
    <w:p w14:paraId="2F757097" w14:textId="42889823" w:rsidR="009B7D8D" w:rsidRDefault="009B7D8D" w:rsidP="005820C0">
      <w:pPr>
        <w:spacing w:before="120"/>
      </w:pPr>
      <w:proofErr w:type="spellStart"/>
      <w:r>
        <w:t>Blynk</w:t>
      </w:r>
      <w:proofErr w:type="spellEnd"/>
      <w:r>
        <w:t xml:space="preserve"> n’étant </w:t>
      </w:r>
      <w:r w:rsidR="00D96E84">
        <w:t xml:space="preserve">accessible que sur téléphone, nous avons réalisé un serveur web pour pouvoir également </w:t>
      </w:r>
      <w:r w:rsidR="002A7E26">
        <w:t>interagir</w:t>
      </w:r>
      <w:r w:rsidR="00D96E84">
        <w:t xml:space="preserve"> avec les vannes </w:t>
      </w:r>
      <w:r w:rsidR="002A7E26">
        <w:t>et visualiser</w:t>
      </w:r>
      <w:r w:rsidR="00F323B0">
        <w:t xml:space="preserve"> les données</w:t>
      </w:r>
      <w:r w:rsidR="00B606A1">
        <w:t xml:space="preserve"> depuis un </w:t>
      </w:r>
      <w:r w:rsidR="3A5C3E95">
        <w:t>PC</w:t>
      </w:r>
      <w:r w:rsidR="00F323B0">
        <w:t xml:space="preserve">. Dans le travail effectué le serveur web est hébergé localement mais il </w:t>
      </w:r>
      <w:r w:rsidR="002A7E26">
        <w:t>est envisageable d’autoriser les connexions distantes sur l’installation domestique.</w:t>
      </w:r>
      <w:r w:rsidR="00CA60AB">
        <w:t xml:space="preserve"> Nous avons également profité du web serveur pour présenter notre travail, ainsi quelqu’un qui désire </w:t>
      </w:r>
      <w:r w:rsidR="000C588E">
        <w:t>utiliser notre projet peut connecter l’</w:t>
      </w:r>
      <w:r w:rsidR="1D629653">
        <w:t>ESP</w:t>
      </w:r>
      <w:r w:rsidR="00BB24B8">
        <w:t xml:space="preserve"> et à travers le serveur web, comprendre l</w:t>
      </w:r>
      <w:r w:rsidR="0078019B">
        <w:t>e fonctionnement.</w:t>
      </w:r>
    </w:p>
    <w:p w14:paraId="4E123A84" w14:textId="1FF633A9" w:rsidR="0001771D" w:rsidRDefault="0001771D" w:rsidP="005820C0">
      <w:pPr>
        <w:spacing w:before="120"/>
      </w:pPr>
      <w:r>
        <w:t xml:space="preserve">Pour faire le lien entre les différents éléments du projet, nous avons créé un flow sur </w:t>
      </w:r>
      <w:proofErr w:type="spellStart"/>
      <w:r w:rsidR="3479DA53">
        <w:t>N</w:t>
      </w:r>
      <w:r>
        <w:t>odeRed</w:t>
      </w:r>
      <w:proofErr w:type="spellEnd"/>
      <w:r>
        <w:t xml:space="preserve"> </w:t>
      </w:r>
      <w:r w:rsidR="00CF1379">
        <w:t xml:space="preserve">qui reçoit et envoie des données via </w:t>
      </w:r>
      <w:proofErr w:type="spellStart"/>
      <w:r w:rsidR="64D76DE6">
        <w:t>M</w:t>
      </w:r>
      <w:r w:rsidR="00CF1379">
        <w:t>qtt</w:t>
      </w:r>
      <w:proofErr w:type="spellEnd"/>
      <w:r w:rsidR="00CF1379">
        <w:t xml:space="preserve"> avec l’ESP32</w:t>
      </w:r>
      <w:r w:rsidR="00E405C1">
        <w:t xml:space="preserve">, et nous avons par l‘intermédiaire de </w:t>
      </w:r>
      <w:r w:rsidR="008A13BB">
        <w:t>docker déploy</w:t>
      </w:r>
      <w:r w:rsidR="00180055" w:rsidRPr="29941E17">
        <w:t>é</w:t>
      </w:r>
      <w:r w:rsidR="008A13BB">
        <w:t xml:space="preserve"> un serveur </w:t>
      </w:r>
      <w:proofErr w:type="spellStart"/>
      <w:r w:rsidR="3D0EEFD4">
        <w:t>M</w:t>
      </w:r>
      <w:r w:rsidR="008A13BB">
        <w:t>osquitto</w:t>
      </w:r>
      <w:proofErr w:type="spellEnd"/>
      <w:r w:rsidR="008A13BB">
        <w:t xml:space="preserve"> </w:t>
      </w:r>
      <w:r w:rsidR="00C9033E">
        <w:t>comme broker.</w:t>
      </w:r>
    </w:p>
    <w:p w14:paraId="52CBA97C" w14:textId="30125E08" w:rsidR="00C9033E" w:rsidRDefault="00C9033E" w:rsidP="005820C0">
      <w:pPr>
        <w:spacing w:before="120"/>
      </w:pPr>
      <w:r>
        <w:t xml:space="preserve">Notons </w:t>
      </w:r>
      <w:r w:rsidR="00381B74">
        <w:t xml:space="preserve">premièrement </w:t>
      </w:r>
      <w:r>
        <w:t xml:space="preserve">que nous avons </w:t>
      </w:r>
      <w:r w:rsidR="00610128">
        <w:t>dépl</w:t>
      </w:r>
      <w:r w:rsidR="002E07CD">
        <w:t>o</w:t>
      </w:r>
      <w:r w:rsidR="00610128">
        <w:t xml:space="preserve">yé </w:t>
      </w:r>
      <w:proofErr w:type="spellStart"/>
      <w:r w:rsidR="5D9FE257">
        <w:t>N</w:t>
      </w:r>
      <w:r w:rsidR="00D44F10">
        <w:t>odered</w:t>
      </w:r>
      <w:proofErr w:type="spellEnd"/>
      <w:r w:rsidR="00D44F10">
        <w:t xml:space="preserve"> et </w:t>
      </w:r>
      <w:proofErr w:type="spellStart"/>
      <w:r w:rsidR="7BF7B045">
        <w:t>M</w:t>
      </w:r>
      <w:r w:rsidR="00D44F10">
        <w:t>osquitto</w:t>
      </w:r>
      <w:proofErr w:type="spellEnd"/>
      <w:r w:rsidR="00D44F10">
        <w:t xml:space="preserve"> depuis un ordinateur (c’est peu écologique de laisser un ordinateur allumé en continu pour réaliser des tâches aussi simplistes) mais il est tout à fait envisageable de </w:t>
      </w:r>
      <w:r w:rsidR="00210E74">
        <w:t>déployer</w:t>
      </w:r>
      <w:r w:rsidR="00D44F10">
        <w:t xml:space="preserve"> </w:t>
      </w:r>
      <w:r w:rsidR="00210E74">
        <w:t xml:space="preserve">le tout depuis un Raspberry Pi, c’est d’ailleurs l’objectif à terme. </w:t>
      </w:r>
    </w:p>
    <w:p w14:paraId="467C365B" w14:textId="0A9A800B" w:rsidR="00210E74" w:rsidRDefault="00381B74" w:rsidP="005820C0">
      <w:pPr>
        <w:spacing w:before="120"/>
      </w:pPr>
      <w:r>
        <w:t xml:space="preserve">Enfin, il est utile de préciser </w:t>
      </w:r>
      <w:r w:rsidR="000C11EE" w:rsidRPr="29941E17">
        <w:t>également</w:t>
      </w:r>
      <w:r w:rsidRPr="29941E17">
        <w:t xml:space="preserve"> </w:t>
      </w:r>
      <w:r>
        <w:t>qu</w:t>
      </w:r>
      <w:r w:rsidR="000C11EE">
        <w:t>’e</w:t>
      </w:r>
      <w:r w:rsidR="00CC1C7E">
        <w:t>n ouvrant les ports de notre réseaux domestique pour y accéder depuis l’extérieur</w:t>
      </w:r>
      <w:r w:rsidR="00FB63A6">
        <w:t>, nous rendons ce dernier vulnérable, c’est un aspect à prendre en compte et c’est pourquoi nous n’avons pas poussé l’idée du web serveur plus loin, nous pensons que l’application de téléphone suffit</w:t>
      </w:r>
      <w:r w:rsidR="00200852">
        <w:t xml:space="preserve"> et avons développé le serveur web comme un </w:t>
      </w:r>
      <w:r w:rsidR="00986DCE">
        <w:t>complément afin de présenter l’installation</w:t>
      </w:r>
      <w:r w:rsidR="4A8EC086">
        <w:t>,</w:t>
      </w:r>
      <w:r w:rsidR="00986DCE">
        <w:t xml:space="preserve"> son fonctionnement et </w:t>
      </w:r>
      <w:r w:rsidR="00FD3F5C">
        <w:t>les données.</w:t>
      </w:r>
    </w:p>
    <w:p w14:paraId="3AC64F0C" w14:textId="6C92DD94" w:rsidR="00FD3F5C" w:rsidRDefault="00FD3F5C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32"/>
        </w:rPr>
      </w:pPr>
      <w:r>
        <w:br w:type="page"/>
      </w:r>
    </w:p>
    <w:p w14:paraId="25C2B1EF" w14:textId="226DEBC1" w:rsidR="0022073B" w:rsidRDefault="0022073B" w:rsidP="007F3C89">
      <w:pPr>
        <w:pStyle w:val="Titre1"/>
        <w:spacing w:after="120"/>
      </w:pPr>
      <w:bookmarkStart w:id="1" w:name="_Toc60854903"/>
      <w:r>
        <w:lastRenderedPageBreak/>
        <w:t xml:space="preserve">Organigramme – </w:t>
      </w:r>
      <w:proofErr w:type="spellStart"/>
      <w:r>
        <w:t>Mindmapping</w:t>
      </w:r>
      <w:bookmarkEnd w:id="1"/>
      <w:proofErr w:type="spellEnd"/>
      <w:r>
        <w:t xml:space="preserve"> </w:t>
      </w:r>
    </w:p>
    <w:p w14:paraId="3AEE34C3" w14:textId="5C759F83" w:rsidR="0022073B" w:rsidRDefault="007F3C89" w:rsidP="004C08C6">
      <w:r>
        <w:t xml:space="preserve">Structure du TP : </w:t>
      </w:r>
    </w:p>
    <w:p w14:paraId="17B1767E" w14:textId="5173F6BB" w:rsidR="002502C8" w:rsidRPr="00E1072B" w:rsidRDefault="00CE7E66" w:rsidP="004C08C6">
      <w:r>
        <w:rPr>
          <w:noProof/>
        </w:rPr>
        <w:drawing>
          <wp:inline distT="0" distB="0" distL="0" distR="0" wp14:anchorId="17A5D5AF" wp14:editId="75BC3CC3">
            <wp:extent cx="6438900" cy="3503067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77" cy="35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2C8" w:rsidRPr="005C0DF8">
        <w:rPr>
          <w:sz w:val="15"/>
          <w:szCs w:val="18"/>
        </w:rPr>
        <w:t>Légende couleur : Les cases portant la même couleur ont toutes un lien entre elles.</w:t>
      </w:r>
    </w:p>
    <w:p w14:paraId="408284E8" w14:textId="77777777" w:rsidR="005275F7" w:rsidRDefault="00F31250" w:rsidP="00E1072B">
      <w:pPr>
        <w:spacing w:after="0"/>
        <w:rPr>
          <w:szCs w:val="20"/>
        </w:rPr>
      </w:pPr>
      <w:r w:rsidRPr="29941E17">
        <w:rPr>
          <w:szCs w:val="20"/>
        </w:rPr>
        <w:t>Détaillons un peu le fonctionnement</w:t>
      </w:r>
      <w:r w:rsidR="005275F7" w:rsidRPr="29941E17">
        <w:rPr>
          <w:szCs w:val="20"/>
        </w:rPr>
        <w:t>, s</w:t>
      </w:r>
      <w:r w:rsidRPr="29941E17">
        <w:rPr>
          <w:szCs w:val="20"/>
        </w:rPr>
        <w:t>ur l’ESP se trouve</w:t>
      </w:r>
      <w:r w:rsidR="005275F7" w:rsidRPr="29941E17">
        <w:rPr>
          <w:szCs w:val="20"/>
        </w:rPr>
        <w:t xml:space="preserve"> : </w:t>
      </w:r>
    </w:p>
    <w:p w14:paraId="02992992" w14:textId="54F58A3E" w:rsidR="00F31250" w:rsidRPr="00B036EE" w:rsidRDefault="52667D61" w:rsidP="00E1072B">
      <w:pPr>
        <w:pStyle w:val="Paragraphedeliste"/>
        <w:numPr>
          <w:ilvl w:val="0"/>
          <w:numId w:val="29"/>
        </w:numPr>
        <w:spacing w:after="0"/>
        <w:rPr>
          <w:sz w:val="20"/>
          <w:szCs w:val="20"/>
        </w:rPr>
      </w:pPr>
      <w:r w:rsidRPr="29941E17">
        <w:rPr>
          <w:sz w:val="20"/>
          <w:szCs w:val="20"/>
        </w:rPr>
        <w:t>U</w:t>
      </w:r>
      <w:r w:rsidR="00B3377F" w:rsidRPr="29941E17">
        <w:rPr>
          <w:sz w:val="20"/>
          <w:szCs w:val="20"/>
        </w:rPr>
        <w:t xml:space="preserve">ne </w:t>
      </w:r>
      <w:r w:rsidR="12747367" w:rsidRPr="29941E17">
        <w:rPr>
          <w:sz w:val="20"/>
          <w:szCs w:val="20"/>
        </w:rPr>
        <w:t>LED</w:t>
      </w:r>
      <w:r w:rsidR="00B3377F" w:rsidRPr="29941E17">
        <w:rPr>
          <w:sz w:val="20"/>
          <w:szCs w:val="20"/>
        </w:rPr>
        <w:t xml:space="preserve"> (placée comme « bonus » au cas où nous voudrions </w:t>
      </w:r>
      <w:r w:rsidR="005275F7" w:rsidRPr="29941E17">
        <w:rPr>
          <w:sz w:val="20"/>
          <w:szCs w:val="20"/>
        </w:rPr>
        <w:t>commander autre chose</w:t>
      </w:r>
      <w:r w:rsidR="00B036EE" w:rsidRPr="29941E17">
        <w:rPr>
          <w:sz w:val="20"/>
          <w:szCs w:val="20"/>
        </w:rPr>
        <w:t>)</w:t>
      </w:r>
    </w:p>
    <w:p w14:paraId="7E101CA2" w14:textId="1AD89CE3" w:rsidR="00B036EE" w:rsidRPr="00387881" w:rsidRDefault="409298C2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U</w:t>
      </w:r>
      <w:r w:rsidR="00B036EE" w:rsidRPr="29941E17">
        <w:rPr>
          <w:sz w:val="20"/>
          <w:szCs w:val="20"/>
        </w:rPr>
        <w:t xml:space="preserve">n DHT11 </w:t>
      </w:r>
      <w:r w:rsidR="00B036EE" w:rsidRPr="29941E17">
        <w:rPr>
          <w:rFonts w:ascii="Wingdings" w:eastAsia="Wingdings" w:hAnsi="Wingdings" w:cs="Wingdings"/>
          <w:sz w:val="20"/>
          <w:szCs w:val="20"/>
        </w:rPr>
        <w:t>à</w:t>
      </w:r>
      <w:r w:rsidR="00B036EE" w:rsidRPr="29941E17">
        <w:rPr>
          <w:sz w:val="20"/>
          <w:szCs w:val="20"/>
        </w:rPr>
        <w:t xml:space="preserve"> </w:t>
      </w:r>
      <w:r w:rsidR="00387881" w:rsidRPr="29941E17">
        <w:rPr>
          <w:sz w:val="20"/>
          <w:szCs w:val="20"/>
        </w:rPr>
        <w:t xml:space="preserve">capteur de température et </w:t>
      </w:r>
      <w:r w:rsidR="3A9C9577" w:rsidRPr="29941E17">
        <w:rPr>
          <w:sz w:val="20"/>
          <w:szCs w:val="20"/>
        </w:rPr>
        <w:t>d’</w:t>
      </w:r>
      <w:r w:rsidR="00387881" w:rsidRPr="29941E17">
        <w:rPr>
          <w:sz w:val="20"/>
          <w:szCs w:val="20"/>
        </w:rPr>
        <w:t>humidité</w:t>
      </w:r>
    </w:p>
    <w:p w14:paraId="5FC18C1E" w14:textId="5929851D" w:rsidR="00387881" w:rsidRPr="00622CD5" w:rsidRDefault="22C0F01E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U</w:t>
      </w:r>
      <w:r w:rsidR="00387881" w:rsidRPr="29941E17">
        <w:rPr>
          <w:sz w:val="20"/>
          <w:szCs w:val="20"/>
        </w:rPr>
        <w:t>ne LED RGB qui indique l’état d’ouverture de la vanne</w:t>
      </w:r>
      <w:r w:rsidR="0037594D" w:rsidRPr="29941E17">
        <w:rPr>
          <w:sz w:val="20"/>
          <w:szCs w:val="20"/>
        </w:rPr>
        <w:t xml:space="preserve"> </w:t>
      </w:r>
      <w:r w:rsidR="00DB113F" w:rsidRPr="29941E17">
        <w:rPr>
          <w:sz w:val="20"/>
          <w:szCs w:val="20"/>
        </w:rPr>
        <w:t xml:space="preserve">avec une échelle de couleurs </w:t>
      </w:r>
      <w:r w:rsidR="008768FC" w:rsidRPr="29941E17">
        <w:rPr>
          <w:sz w:val="20"/>
          <w:szCs w:val="20"/>
        </w:rPr>
        <w:t xml:space="preserve">(vert </w:t>
      </w:r>
      <w:r w:rsidR="008768FC" w:rsidRPr="29941E17">
        <w:rPr>
          <w:rFonts w:ascii="Wingdings" w:eastAsia="Wingdings" w:hAnsi="Wingdings" w:cs="Wingdings"/>
          <w:sz w:val="20"/>
          <w:szCs w:val="20"/>
        </w:rPr>
        <w:t>à</w:t>
      </w:r>
      <w:r w:rsidR="008768FC" w:rsidRPr="29941E17">
        <w:rPr>
          <w:sz w:val="20"/>
          <w:szCs w:val="20"/>
        </w:rPr>
        <w:t xml:space="preserve"> vanne 100% ouverte, jaune</w:t>
      </w:r>
      <w:r w:rsidR="008768FC" w:rsidRPr="29941E17">
        <w:rPr>
          <w:rFonts w:ascii="Wingdings" w:eastAsia="Wingdings" w:hAnsi="Wingdings" w:cs="Wingdings"/>
          <w:sz w:val="20"/>
          <w:szCs w:val="20"/>
        </w:rPr>
        <w:t>à</w:t>
      </w:r>
      <w:r w:rsidR="008768FC" w:rsidRPr="29941E17">
        <w:rPr>
          <w:sz w:val="20"/>
          <w:szCs w:val="20"/>
        </w:rPr>
        <w:t xml:space="preserve">60%, </w:t>
      </w:r>
      <w:r w:rsidR="00480869" w:rsidRPr="29941E17">
        <w:rPr>
          <w:sz w:val="20"/>
          <w:szCs w:val="20"/>
        </w:rPr>
        <w:t xml:space="preserve">orange </w:t>
      </w:r>
      <w:r w:rsidR="00480869" w:rsidRPr="29941E17">
        <w:rPr>
          <w:rFonts w:ascii="Wingdings" w:eastAsia="Wingdings" w:hAnsi="Wingdings" w:cs="Wingdings"/>
          <w:sz w:val="20"/>
          <w:szCs w:val="20"/>
        </w:rPr>
        <w:t>à</w:t>
      </w:r>
      <w:r w:rsidR="00480869" w:rsidRPr="29941E17">
        <w:rPr>
          <w:sz w:val="20"/>
          <w:szCs w:val="20"/>
        </w:rPr>
        <w:t xml:space="preserve">30%, et enfin rouge </w:t>
      </w:r>
      <w:r w:rsidR="00480869" w:rsidRPr="29941E17">
        <w:rPr>
          <w:rFonts w:ascii="Wingdings" w:eastAsia="Wingdings" w:hAnsi="Wingdings" w:cs="Wingdings"/>
          <w:sz w:val="20"/>
          <w:szCs w:val="20"/>
        </w:rPr>
        <w:t>à</w:t>
      </w:r>
      <w:r w:rsidR="00480869" w:rsidRPr="29941E17">
        <w:rPr>
          <w:sz w:val="20"/>
          <w:szCs w:val="20"/>
        </w:rPr>
        <w:t>0% vanne tota</w:t>
      </w:r>
      <w:r w:rsidR="00BE20F3" w:rsidRPr="29941E17">
        <w:rPr>
          <w:sz w:val="20"/>
          <w:szCs w:val="20"/>
        </w:rPr>
        <w:t>le</w:t>
      </w:r>
      <w:r w:rsidR="00480869" w:rsidRPr="29941E17">
        <w:rPr>
          <w:sz w:val="20"/>
          <w:szCs w:val="20"/>
        </w:rPr>
        <w:t>ment fermée</w:t>
      </w:r>
      <w:r w:rsidR="5BC3A044" w:rsidRPr="29941E17">
        <w:rPr>
          <w:sz w:val="20"/>
          <w:szCs w:val="20"/>
        </w:rPr>
        <w:t>).</w:t>
      </w:r>
    </w:p>
    <w:p w14:paraId="491CCD0F" w14:textId="176A7DE4" w:rsidR="002A3D2E" w:rsidRPr="00BE20F3" w:rsidRDefault="1D18B18E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1BC4CD74">
        <w:rPr>
          <w:sz w:val="20"/>
          <w:szCs w:val="20"/>
        </w:rPr>
        <w:t>U</w:t>
      </w:r>
      <w:r w:rsidR="29530597" w:rsidRPr="1BC4CD74">
        <w:rPr>
          <w:sz w:val="20"/>
          <w:szCs w:val="20"/>
        </w:rPr>
        <w:t xml:space="preserve">n servo moteur </w:t>
      </w:r>
      <w:r w:rsidR="71E7142E" w:rsidRPr="1BC4CD74">
        <w:rPr>
          <w:rFonts w:ascii="Wingdings" w:eastAsia="Wingdings" w:hAnsi="Wingdings" w:cs="Wingdings"/>
          <w:sz w:val="20"/>
          <w:szCs w:val="20"/>
        </w:rPr>
        <w:t>à</w:t>
      </w:r>
      <w:r w:rsidR="71E7142E" w:rsidRPr="1BC4CD74">
        <w:rPr>
          <w:sz w:val="20"/>
          <w:szCs w:val="20"/>
        </w:rPr>
        <w:t xml:space="preserve"> </w:t>
      </w:r>
      <w:r w:rsidR="66CED897" w:rsidRPr="1BC4CD74">
        <w:rPr>
          <w:sz w:val="20"/>
          <w:szCs w:val="20"/>
        </w:rPr>
        <w:t xml:space="preserve">il </w:t>
      </w:r>
      <w:r w:rsidR="71E7142E" w:rsidRPr="1BC4CD74">
        <w:rPr>
          <w:sz w:val="20"/>
          <w:szCs w:val="20"/>
        </w:rPr>
        <w:t xml:space="preserve">permet l’ouverture de la vanne (ici nous utilisons un servo mais la course d’un servo étant en général limitée à 180° il est évident </w:t>
      </w:r>
      <w:r w:rsidR="4BB50967" w:rsidRPr="1BC4CD74">
        <w:rPr>
          <w:sz w:val="20"/>
          <w:szCs w:val="20"/>
        </w:rPr>
        <w:t>qu’il ne permet pas réellement l’ouverture d’une vanne</w:t>
      </w:r>
      <w:r w:rsidR="2EB1913A" w:rsidRPr="1BC4CD74">
        <w:rPr>
          <w:sz w:val="20"/>
          <w:szCs w:val="20"/>
        </w:rPr>
        <w:t xml:space="preserve">, un </w:t>
      </w:r>
      <w:r w:rsidR="494A6CF4" w:rsidRPr="1BC4CD74">
        <w:rPr>
          <w:sz w:val="20"/>
          <w:szCs w:val="20"/>
        </w:rPr>
        <w:t>S</w:t>
      </w:r>
      <w:r w:rsidR="2EB1913A" w:rsidRPr="1BC4CD74">
        <w:rPr>
          <w:sz w:val="20"/>
          <w:szCs w:val="20"/>
        </w:rPr>
        <w:t>t</w:t>
      </w:r>
      <w:r w:rsidR="7D399504" w:rsidRPr="1BC4CD74">
        <w:rPr>
          <w:sz w:val="20"/>
          <w:szCs w:val="20"/>
        </w:rPr>
        <w:t>e</w:t>
      </w:r>
      <w:r w:rsidR="2EB1913A" w:rsidRPr="1BC4CD74">
        <w:rPr>
          <w:sz w:val="20"/>
          <w:szCs w:val="20"/>
        </w:rPr>
        <w:t>p</w:t>
      </w:r>
      <w:r w:rsidR="5D5ABA62" w:rsidRPr="1BC4CD74">
        <w:rPr>
          <w:sz w:val="20"/>
          <w:szCs w:val="20"/>
        </w:rPr>
        <w:t xml:space="preserve">peur </w:t>
      </w:r>
      <w:r w:rsidR="2EB1913A" w:rsidRPr="1BC4CD74">
        <w:rPr>
          <w:rFonts w:eastAsiaTheme="minorEastAsia"/>
          <w:sz w:val="20"/>
          <w:szCs w:val="20"/>
        </w:rPr>
        <w:t xml:space="preserve">était plus indiqué mais n’en </w:t>
      </w:r>
      <w:r w:rsidR="66CED897" w:rsidRPr="1BC4CD74">
        <w:rPr>
          <w:rFonts w:eastAsiaTheme="minorEastAsia"/>
          <w:sz w:val="20"/>
          <w:szCs w:val="20"/>
        </w:rPr>
        <w:t>n’ayan</w:t>
      </w:r>
      <w:r w:rsidR="66CED897" w:rsidRPr="1BC4CD74">
        <w:rPr>
          <w:sz w:val="20"/>
          <w:szCs w:val="20"/>
        </w:rPr>
        <w:t xml:space="preserve">t pas, nous avons réalisé notre </w:t>
      </w:r>
      <w:proofErr w:type="spellStart"/>
      <w:r w:rsidR="66CED897" w:rsidRPr="1BC4CD74">
        <w:rPr>
          <w:sz w:val="20"/>
          <w:szCs w:val="20"/>
        </w:rPr>
        <w:t>tp</w:t>
      </w:r>
      <w:proofErr w:type="spellEnd"/>
      <w:r w:rsidR="66CED897" w:rsidRPr="1BC4CD74">
        <w:rPr>
          <w:sz w:val="20"/>
          <w:szCs w:val="20"/>
        </w:rPr>
        <w:t xml:space="preserve"> avec un servo comme exemple).</w:t>
      </w:r>
    </w:p>
    <w:p w14:paraId="3D88A1E4" w14:textId="37265CC1" w:rsidR="00E0729E" w:rsidRDefault="533A726B" w:rsidP="1BC4CD74">
      <w:proofErr w:type="spellStart"/>
      <w:r>
        <w:t>NodeRed</w:t>
      </w:r>
      <w:proofErr w:type="spellEnd"/>
      <w:r>
        <w:t xml:space="preserve"> </w:t>
      </w:r>
      <w:r w:rsidR="5AAD2839">
        <w:t>f</w:t>
      </w:r>
      <w:r>
        <w:t>ai</w:t>
      </w:r>
      <w:r w:rsidR="5AAD2839">
        <w:t>t</w:t>
      </w:r>
      <w:r>
        <w:t xml:space="preserve"> le lien </w:t>
      </w:r>
      <w:r w:rsidR="30C81FD4">
        <w:t>entre ESP</w:t>
      </w:r>
      <w:r w:rsidR="5AAD2839">
        <w:t xml:space="preserve"> et </w:t>
      </w:r>
      <w:proofErr w:type="spellStart"/>
      <w:r w:rsidR="5AAD2839">
        <w:t>Blynk</w:t>
      </w:r>
      <w:proofErr w:type="spellEnd"/>
      <w:r w:rsidR="5AAD2839">
        <w:t xml:space="preserve"> et il envoie également les données vers notre google</w:t>
      </w:r>
      <w:r w:rsidR="24BF9337">
        <w:t xml:space="preserve"> </w:t>
      </w:r>
      <w:proofErr w:type="spellStart"/>
      <w:r w:rsidR="5AAD2839">
        <w:t>sheet</w:t>
      </w:r>
      <w:proofErr w:type="spellEnd"/>
      <w:r w:rsidR="5AAD2839">
        <w:t>.</w:t>
      </w:r>
      <w:r w:rsidR="30C81FD4">
        <w:t xml:space="preserve"> </w:t>
      </w:r>
      <w:r w:rsidR="00BE20F3">
        <w:br/>
      </w:r>
      <w:r w:rsidR="16F6A588">
        <w:t>C</w:t>
      </w:r>
      <w:r w:rsidR="30C81FD4">
        <w:t>ette dernière n’a pa</w:t>
      </w:r>
      <w:r w:rsidR="16F6A588">
        <w:t>s fait l’objet d’un travail poussé, elle est donc très simple</w:t>
      </w:r>
      <w:r w:rsidR="19CFA332">
        <w:t xml:space="preserve"> c’est-à-dire en r</w:t>
      </w:r>
      <w:r w:rsidR="394B6081">
        <w:t xml:space="preserve">emplissant le rôle minimum à savoir écrire les données dans la bonne colonne. </w:t>
      </w:r>
      <w:r w:rsidR="55EF7B20">
        <w:t xml:space="preserve">Néanmoins, nous pensons </w:t>
      </w:r>
      <w:r w:rsidR="2F516AD1">
        <w:t xml:space="preserve">améliorer cet aspect puisqu’il s’agit de notre outil de diagnostic </w:t>
      </w:r>
      <w:r w:rsidR="26935A78">
        <w:t>et</w:t>
      </w:r>
      <w:r w:rsidR="2F516AD1">
        <w:t xml:space="preserve"> </w:t>
      </w:r>
      <w:r w:rsidR="25FADE14">
        <w:t>qu’</w:t>
      </w:r>
      <w:r w:rsidR="2F516AD1">
        <w:t>il permet de manipuler les données sur de longues périodes.</w:t>
      </w:r>
    </w:p>
    <w:p w14:paraId="7519FAAA" w14:textId="1E25E29C" w:rsidR="00A734C2" w:rsidRDefault="08ADEF32" w:rsidP="29941E17">
      <w:pPr>
        <w:spacing w:after="120"/>
      </w:pPr>
      <w:r>
        <w:t xml:space="preserve">Enfin côté </w:t>
      </w:r>
      <w:proofErr w:type="spellStart"/>
      <w:r w:rsidR="72F7CC6C">
        <w:t>B</w:t>
      </w:r>
      <w:r>
        <w:t>lynk</w:t>
      </w:r>
      <w:proofErr w:type="spellEnd"/>
      <w:r>
        <w:t xml:space="preserve"> se trouve</w:t>
      </w:r>
      <w:r w:rsidR="13B82F0E">
        <w:t> :</w:t>
      </w:r>
    </w:p>
    <w:p w14:paraId="603F3D31" w14:textId="7D9565F0" w:rsidR="00243A40" w:rsidRDefault="00243A40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2 gauges et 2 graphes pour visualiser la température et l’humidité</w:t>
      </w:r>
    </w:p>
    <w:p w14:paraId="6774A431" w14:textId="297CF46E" w:rsidR="00243A40" w:rsidRDefault="008400A0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Deux</w:t>
      </w:r>
      <w:r w:rsidR="00243A40" w:rsidRPr="29941E17">
        <w:rPr>
          <w:sz w:val="20"/>
          <w:szCs w:val="20"/>
        </w:rPr>
        <w:t xml:space="preserve"> bouton</w:t>
      </w:r>
      <w:r w:rsidR="00CA1CB7" w:rsidRPr="29941E17">
        <w:rPr>
          <w:sz w:val="20"/>
          <w:szCs w:val="20"/>
        </w:rPr>
        <w:t>s</w:t>
      </w:r>
      <w:r w:rsidR="00243A40" w:rsidRPr="29941E17">
        <w:rPr>
          <w:sz w:val="20"/>
          <w:szCs w:val="20"/>
        </w:rPr>
        <w:t xml:space="preserve"> pour a</w:t>
      </w:r>
      <w:r w:rsidRPr="29941E17">
        <w:rPr>
          <w:sz w:val="20"/>
          <w:szCs w:val="20"/>
        </w:rPr>
        <w:t xml:space="preserve">llumer et éteindre une LED (comme précisé plus haut, le but ici est de prévoir des sorties utilisables au cas où l’utilisateur souhaiterait </w:t>
      </w:r>
      <w:r w:rsidR="00CA1CB7" w:rsidRPr="29941E17">
        <w:rPr>
          <w:sz w:val="20"/>
          <w:szCs w:val="20"/>
        </w:rPr>
        <w:t>ajouter des fonctionnalités)</w:t>
      </w:r>
    </w:p>
    <w:p w14:paraId="5F35AEBA" w14:textId="08E8648D" w:rsidR="00CA1CB7" w:rsidRDefault="6866B372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1BC4CD74">
        <w:rPr>
          <w:sz w:val="20"/>
          <w:szCs w:val="20"/>
        </w:rPr>
        <w:t xml:space="preserve">Un </w:t>
      </w:r>
      <w:proofErr w:type="spellStart"/>
      <w:r w:rsidR="4377BD8D" w:rsidRPr="1BC4CD74">
        <w:rPr>
          <w:sz w:val="20"/>
          <w:szCs w:val="20"/>
        </w:rPr>
        <w:t>S</w:t>
      </w:r>
      <w:r w:rsidRPr="1BC4CD74">
        <w:rPr>
          <w:sz w:val="20"/>
          <w:szCs w:val="20"/>
        </w:rPr>
        <w:t>lider</w:t>
      </w:r>
      <w:proofErr w:type="spellEnd"/>
      <w:r w:rsidRPr="1BC4CD74">
        <w:rPr>
          <w:sz w:val="20"/>
          <w:szCs w:val="20"/>
        </w:rPr>
        <w:t xml:space="preserve"> pour contrôler l’ouverture de la vanne.</w:t>
      </w:r>
    </w:p>
    <w:p w14:paraId="7FC80E75" w14:textId="670F6BA1" w:rsidR="00F215F0" w:rsidRDefault="00DB053D" w:rsidP="29941E17">
      <w:pPr>
        <w:pStyle w:val="Paragraphedeliste"/>
        <w:numPr>
          <w:ilvl w:val="0"/>
          <w:numId w:val="29"/>
        </w:numPr>
        <w:rPr>
          <w:sz w:val="20"/>
          <w:szCs w:val="20"/>
        </w:rPr>
      </w:pPr>
      <w:r w:rsidRPr="29941E17">
        <w:rPr>
          <w:sz w:val="20"/>
          <w:szCs w:val="20"/>
        </w:rPr>
        <w:t>Un générateur de rapport qui envoie un mail chaque semaine avec les chiffres de l’installation.</w:t>
      </w:r>
    </w:p>
    <w:p w14:paraId="79C77897" w14:textId="4CDC211D" w:rsidR="005C0DF8" w:rsidRPr="0022073B" w:rsidRDefault="59743A54" w:rsidP="29941E17">
      <w:pPr>
        <w:spacing w:after="600"/>
      </w:pPr>
      <w:r>
        <w:t xml:space="preserve">Finalement ajoutons simplement que le web serveur est déployé depuis l’ESP32 malgré qu’il </w:t>
      </w:r>
      <w:proofErr w:type="gramStart"/>
      <w:r>
        <w:t>était</w:t>
      </w:r>
      <w:proofErr w:type="gramEnd"/>
      <w:r>
        <w:t xml:space="preserve"> possible de le faire selon nous depuis </w:t>
      </w:r>
      <w:proofErr w:type="spellStart"/>
      <w:r w:rsidR="60B7DDDD">
        <w:t>N</w:t>
      </w:r>
      <w:r>
        <w:t>odered</w:t>
      </w:r>
      <w:proofErr w:type="spellEnd"/>
      <w:r w:rsidR="3E1B8A98">
        <w:t>.</w:t>
      </w:r>
      <w:r w:rsidR="40174DC2">
        <w:t xml:space="preserve"> Cette dernière solution </w:t>
      </w:r>
      <w:r w:rsidR="7CDE8D85">
        <w:t>a</w:t>
      </w:r>
      <w:r w:rsidR="40174DC2">
        <w:t xml:space="preserve"> été explorée mais nous sommes restés bloqués longtemps sur l’actualisation de cette dernière et faute de temps avons préféré</w:t>
      </w:r>
      <w:r w:rsidR="69E63958">
        <w:t xml:space="preserve"> le faire depuis l’ESP c’est malgré tout une piste qui reste à </w:t>
      </w:r>
      <w:r w:rsidR="1BF67208">
        <w:t>explorer</w:t>
      </w:r>
      <w:r w:rsidR="5D5ABA62">
        <w:t>.</w:t>
      </w:r>
    </w:p>
    <w:p w14:paraId="6392CA7B" w14:textId="7081CF10" w:rsidR="00ED1BEC" w:rsidRDefault="0022073B" w:rsidP="00E1072B">
      <w:pPr>
        <w:pStyle w:val="Titre1"/>
        <w:spacing w:after="120"/>
      </w:pPr>
      <w:bookmarkStart w:id="2" w:name="_Toc60854904"/>
      <w:r>
        <w:lastRenderedPageBreak/>
        <w:t xml:space="preserve">Schéma de câblage </w:t>
      </w:r>
      <w:r w:rsidR="00776D98">
        <w:rPr>
          <w:noProof/>
        </w:rPr>
        <w:drawing>
          <wp:anchor distT="0" distB="0" distL="114300" distR="114300" simplePos="0" relativeHeight="251658242" behindDoc="0" locked="0" layoutInCell="1" allowOverlap="1" wp14:anchorId="03715DFD" wp14:editId="23C8C46B">
            <wp:simplePos x="0" y="0"/>
            <wp:positionH relativeFrom="margin">
              <wp:posOffset>-285750</wp:posOffset>
            </wp:positionH>
            <wp:positionV relativeFrom="paragraph">
              <wp:posOffset>718820</wp:posOffset>
            </wp:positionV>
            <wp:extent cx="3171825" cy="3194050"/>
            <wp:effectExtent l="0" t="0" r="952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1D9BC12F" w14:textId="59A3E085" w:rsidR="000158B8" w:rsidRPr="009C0812" w:rsidRDefault="00776D98" w:rsidP="1BC4CD74">
      <w:pPr>
        <w:spacing w:after="0"/>
        <w:rPr>
          <w:szCs w:val="20"/>
          <w:lang w:val="fr-BE" w:eastAsia="fr-FR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4790B527" wp14:editId="4BDD9DFA">
            <wp:simplePos x="0" y="0"/>
            <wp:positionH relativeFrom="margin">
              <wp:posOffset>3498215</wp:posOffset>
            </wp:positionH>
            <wp:positionV relativeFrom="paragraph">
              <wp:posOffset>32385</wp:posOffset>
            </wp:positionV>
            <wp:extent cx="2596515" cy="4037965"/>
            <wp:effectExtent l="3175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" t="4615" r="-2715" b="12929"/>
                    <a:stretch/>
                  </pic:blipFill>
                  <pic:spPr bwMode="auto">
                    <a:xfrm rot="5400000" flipH="1">
                      <a:off x="0" y="0"/>
                      <a:ext cx="259651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E0ADAAE" w:rsidRPr="4459E99A">
        <w:rPr>
          <w:lang w:val="fr-BE" w:eastAsia="fr-FR"/>
        </w:rPr>
        <w:t>Nous utilisons le même montage que</w:t>
      </w:r>
      <w:r w:rsidR="50C7689F" w:rsidRPr="4459E99A">
        <w:rPr>
          <w:lang w:val="fr-BE" w:eastAsia="fr-FR"/>
        </w:rPr>
        <w:t xml:space="preserve"> pour le tp4</w:t>
      </w:r>
      <w:r w:rsidR="0E0ADAAE" w:rsidRPr="4459E99A">
        <w:rPr>
          <w:lang w:val="fr-BE" w:eastAsia="fr-FR"/>
        </w:rPr>
        <w:t xml:space="preserve"> par facilité</w:t>
      </w:r>
      <w:r w:rsidR="50C7689F" w:rsidRPr="4459E99A">
        <w:rPr>
          <w:lang w:val="fr-BE" w:eastAsia="fr-FR"/>
        </w:rPr>
        <w:t xml:space="preserve"> en ajoutant le servo. (</w:t>
      </w:r>
      <w:r w:rsidR="3824AE57" w:rsidRPr="4459E99A">
        <w:rPr>
          <w:lang w:val="fr-BE" w:eastAsia="fr-FR"/>
        </w:rPr>
        <w:t>L</w:t>
      </w:r>
      <w:r w:rsidR="50C7689F" w:rsidRPr="4459E99A">
        <w:rPr>
          <w:lang w:val="fr-BE" w:eastAsia="fr-FR"/>
        </w:rPr>
        <w:t>e pot et le bouton ne sont pas utilisés).</w:t>
      </w:r>
    </w:p>
    <w:p w14:paraId="49DD065E" w14:textId="079D5DA1" w:rsidR="00DF0906" w:rsidRDefault="004176FE" w:rsidP="009C0812">
      <w:pPr>
        <w:pStyle w:val="Titre1"/>
        <w:spacing w:after="360"/>
      </w:pPr>
      <w:bookmarkStart w:id="3" w:name="_Toc60854905"/>
      <w:r>
        <w:t xml:space="preserve">Code source </w:t>
      </w:r>
      <w:r w:rsidR="009B4825">
        <w:t>site Web</w:t>
      </w:r>
      <w:bookmarkEnd w:id="3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9917"/>
      </w:tblGrid>
      <w:tr w:rsidR="00C43ED8" w:rsidRPr="00C43ED8" w14:paraId="664AB5BF" w14:textId="77777777" w:rsidTr="00C43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C468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</w:t>
            </w:r>
          </w:p>
          <w:p w14:paraId="0EC9982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2</w:t>
            </w:r>
          </w:p>
          <w:p w14:paraId="66DE1EF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3</w:t>
            </w:r>
          </w:p>
          <w:p w14:paraId="72563ED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4</w:t>
            </w:r>
          </w:p>
          <w:p w14:paraId="71B6CE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5</w:t>
            </w:r>
          </w:p>
          <w:p w14:paraId="0D26583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6</w:t>
            </w:r>
          </w:p>
          <w:p w14:paraId="1313264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7</w:t>
            </w:r>
          </w:p>
          <w:p w14:paraId="60B1162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8</w:t>
            </w:r>
          </w:p>
          <w:p w14:paraId="04AC19F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9</w:t>
            </w:r>
          </w:p>
          <w:p w14:paraId="596C978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10</w:t>
            </w:r>
          </w:p>
          <w:p w14:paraId="35FE19D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11</w:t>
            </w:r>
          </w:p>
          <w:p w14:paraId="70323A5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12</w:t>
            </w:r>
          </w:p>
          <w:p w14:paraId="51F5621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13</w:t>
            </w:r>
          </w:p>
          <w:p w14:paraId="4DC0ECA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14</w:t>
            </w:r>
          </w:p>
          <w:p w14:paraId="7D4312B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15</w:t>
            </w:r>
          </w:p>
          <w:p w14:paraId="1131C6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16</w:t>
            </w:r>
          </w:p>
          <w:p w14:paraId="3DA1BC1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17</w:t>
            </w:r>
          </w:p>
          <w:p w14:paraId="00B9952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18</w:t>
            </w:r>
          </w:p>
          <w:p w14:paraId="6A9AAD2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19</w:t>
            </w:r>
          </w:p>
          <w:p w14:paraId="4AF1009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20</w:t>
            </w:r>
          </w:p>
          <w:p w14:paraId="1AB177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21</w:t>
            </w:r>
          </w:p>
          <w:p w14:paraId="254AFB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22</w:t>
            </w:r>
          </w:p>
          <w:p w14:paraId="48A3256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23</w:t>
            </w:r>
          </w:p>
          <w:p w14:paraId="35DEADD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24</w:t>
            </w:r>
          </w:p>
          <w:p w14:paraId="3ABF1D1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25</w:t>
            </w:r>
          </w:p>
          <w:p w14:paraId="50CCDAD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26</w:t>
            </w:r>
          </w:p>
          <w:p w14:paraId="5DF46D3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27</w:t>
            </w:r>
          </w:p>
          <w:p w14:paraId="050F455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28</w:t>
            </w:r>
          </w:p>
          <w:p w14:paraId="35E379A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29</w:t>
            </w:r>
          </w:p>
          <w:p w14:paraId="72BE3F0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30</w:t>
            </w:r>
          </w:p>
          <w:p w14:paraId="0785B19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31</w:t>
            </w:r>
          </w:p>
          <w:p w14:paraId="2EFA95A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32</w:t>
            </w:r>
          </w:p>
          <w:p w14:paraId="5E4B9FB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33</w:t>
            </w:r>
          </w:p>
          <w:p w14:paraId="163B72A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34</w:t>
            </w:r>
          </w:p>
          <w:p w14:paraId="01AAEAA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35</w:t>
            </w:r>
          </w:p>
          <w:p w14:paraId="14F7FA8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36</w:t>
            </w:r>
          </w:p>
          <w:p w14:paraId="0852F74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37</w:t>
            </w:r>
          </w:p>
          <w:p w14:paraId="71E5D87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38</w:t>
            </w:r>
          </w:p>
          <w:p w14:paraId="19ADBCA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39</w:t>
            </w:r>
          </w:p>
          <w:p w14:paraId="392BE6E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40</w:t>
            </w:r>
          </w:p>
          <w:p w14:paraId="644707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41</w:t>
            </w:r>
          </w:p>
          <w:p w14:paraId="13E998E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42</w:t>
            </w:r>
          </w:p>
          <w:p w14:paraId="039C22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43</w:t>
            </w:r>
          </w:p>
          <w:p w14:paraId="17E910E5" w14:textId="1C7F26C5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44</w:t>
            </w:r>
          </w:p>
          <w:p w14:paraId="6339E09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45</w:t>
            </w:r>
          </w:p>
          <w:p w14:paraId="3E69813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46</w:t>
            </w:r>
          </w:p>
          <w:p w14:paraId="708F8AC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47</w:t>
            </w:r>
          </w:p>
          <w:p w14:paraId="4DCACB2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48</w:t>
            </w:r>
          </w:p>
          <w:p w14:paraId="77E17F0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49</w:t>
            </w:r>
          </w:p>
          <w:p w14:paraId="20D3D94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50</w:t>
            </w:r>
          </w:p>
          <w:p w14:paraId="7A447F8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51</w:t>
            </w:r>
          </w:p>
          <w:p w14:paraId="30DDDB2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52</w:t>
            </w:r>
          </w:p>
          <w:p w14:paraId="4A2D311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53</w:t>
            </w:r>
          </w:p>
          <w:p w14:paraId="42C256D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54</w:t>
            </w:r>
          </w:p>
          <w:p w14:paraId="348960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55</w:t>
            </w:r>
          </w:p>
          <w:p w14:paraId="154CA5A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56</w:t>
            </w:r>
          </w:p>
          <w:p w14:paraId="387BD51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57</w:t>
            </w:r>
          </w:p>
          <w:p w14:paraId="01AB33B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58</w:t>
            </w:r>
          </w:p>
          <w:p w14:paraId="1FEAE0B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59</w:t>
            </w:r>
          </w:p>
          <w:p w14:paraId="10BAECE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60</w:t>
            </w:r>
          </w:p>
          <w:p w14:paraId="6E1E208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61</w:t>
            </w:r>
          </w:p>
          <w:p w14:paraId="14D3662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62</w:t>
            </w:r>
          </w:p>
          <w:p w14:paraId="0D0321D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63</w:t>
            </w:r>
          </w:p>
          <w:p w14:paraId="4C36F58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64</w:t>
            </w:r>
          </w:p>
          <w:p w14:paraId="7374FDA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65</w:t>
            </w:r>
          </w:p>
          <w:p w14:paraId="6A33B47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66</w:t>
            </w:r>
          </w:p>
          <w:p w14:paraId="5C9E966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67</w:t>
            </w:r>
          </w:p>
          <w:p w14:paraId="4AFC426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68</w:t>
            </w:r>
          </w:p>
          <w:p w14:paraId="4A8C85F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69</w:t>
            </w:r>
          </w:p>
          <w:p w14:paraId="0BFB598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70</w:t>
            </w:r>
          </w:p>
          <w:p w14:paraId="44A7386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71</w:t>
            </w:r>
          </w:p>
          <w:p w14:paraId="5E2AF05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72</w:t>
            </w:r>
          </w:p>
          <w:p w14:paraId="305383F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73</w:t>
            </w:r>
          </w:p>
          <w:p w14:paraId="0EFB4BD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74</w:t>
            </w:r>
          </w:p>
          <w:p w14:paraId="5999432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75</w:t>
            </w:r>
          </w:p>
          <w:p w14:paraId="67B23D6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76</w:t>
            </w:r>
          </w:p>
          <w:p w14:paraId="3BE9A90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77</w:t>
            </w:r>
          </w:p>
          <w:p w14:paraId="0E053B0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78</w:t>
            </w:r>
          </w:p>
          <w:p w14:paraId="79B5F65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79</w:t>
            </w:r>
          </w:p>
          <w:p w14:paraId="54B9864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80</w:t>
            </w:r>
          </w:p>
          <w:p w14:paraId="6C6073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81</w:t>
            </w:r>
          </w:p>
          <w:p w14:paraId="4B3FF52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82</w:t>
            </w:r>
          </w:p>
          <w:p w14:paraId="6FAC85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83</w:t>
            </w:r>
          </w:p>
          <w:p w14:paraId="4893F38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84</w:t>
            </w:r>
          </w:p>
          <w:p w14:paraId="6EF1BDA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85</w:t>
            </w:r>
          </w:p>
          <w:p w14:paraId="4B04CFE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86</w:t>
            </w:r>
          </w:p>
          <w:p w14:paraId="12A8F26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87</w:t>
            </w:r>
          </w:p>
          <w:p w14:paraId="7667AA8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88</w:t>
            </w:r>
          </w:p>
          <w:p w14:paraId="020548A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89</w:t>
            </w:r>
          </w:p>
          <w:p w14:paraId="1FC1A35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90</w:t>
            </w:r>
          </w:p>
          <w:p w14:paraId="62A2E9B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91</w:t>
            </w:r>
          </w:p>
          <w:p w14:paraId="1EECDE0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92</w:t>
            </w:r>
          </w:p>
          <w:p w14:paraId="000FB15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93</w:t>
            </w:r>
          </w:p>
          <w:p w14:paraId="7513A3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94</w:t>
            </w:r>
          </w:p>
          <w:p w14:paraId="0D78705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95</w:t>
            </w:r>
          </w:p>
          <w:p w14:paraId="6079900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96</w:t>
            </w:r>
          </w:p>
          <w:p w14:paraId="3297CDD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97</w:t>
            </w:r>
          </w:p>
          <w:p w14:paraId="04BF79E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98</w:t>
            </w:r>
          </w:p>
          <w:p w14:paraId="40B48ED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99</w:t>
            </w:r>
          </w:p>
          <w:p w14:paraId="69D9054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100</w:t>
            </w:r>
          </w:p>
          <w:p w14:paraId="45AD5F7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101</w:t>
            </w:r>
          </w:p>
          <w:p w14:paraId="273377A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102</w:t>
            </w:r>
          </w:p>
          <w:p w14:paraId="7C81EFF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103</w:t>
            </w:r>
          </w:p>
          <w:p w14:paraId="1FE0070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104</w:t>
            </w:r>
          </w:p>
          <w:p w14:paraId="707ACD8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105</w:t>
            </w:r>
          </w:p>
          <w:p w14:paraId="322C2F3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106</w:t>
            </w:r>
          </w:p>
          <w:p w14:paraId="641BB25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107</w:t>
            </w:r>
          </w:p>
          <w:p w14:paraId="15955BE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108</w:t>
            </w:r>
          </w:p>
          <w:p w14:paraId="1DF4159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109</w:t>
            </w:r>
          </w:p>
          <w:p w14:paraId="37EC5BA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110</w:t>
            </w:r>
          </w:p>
          <w:p w14:paraId="0184F8C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111</w:t>
            </w:r>
          </w:p>
          <w:p w14:paraId="65498F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112</w:t>
            </w:r>
          </w:p>
          <w:p w14:paraId="5220DE6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113</w:t>
            </w:r>
          </w:p>
          <w:p w14:paraId="52005D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114</w:t>
            </w:r>
          </w:p>
          <w:p w14:paraId="731943C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115</w:t>
            </w:r>
          </w:p>
          <w:p w14:paraId="2B4ADA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116</w:t>
            </w:r>
          </w:p>
          <w:p w14:paraId="719B0E3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117</w:t>
            </w:r>
          </w:p>
          <w:p w14:paraId="647C4A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118</w:t>
            </w:r>
          </w:p>
          <w:p w14:paraId="0F50CAD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119</w:t>
            </w:r>
          </w:p>
          <w:p w14:paraId="298269A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120</w:t>
            </w:r>
          </w:p>
          <w:p w14:paraId="0B1D0E4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121</w:t>
            </w:r>
          </w:p>
          <w:p w14:paraId="74BA94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122</w:t>
            </w:r>
          </w:p>
          <w:p w14:paraId="34EDA38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123</w:t>
            </w:r>
          </w:p>
          <w:p w14:paraId="1BA813C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124</w:t>
            </w:r>
          </w:p>
          <w:p w14:paraId="1A0C15B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125</w:t>
            </w:r>
          </w:p>
          <w:p w14:paraId="5CAA8F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126</w:t>
            </w:r>
          </w:p>
          <w:p w14:paraId="165423F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127</w:t>
            </w:r>
          </w:p>
          <w:p w14:paraId="34F5BCB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128</w:t>
            </w:r>
          </w:p>
          <w:p w14:paraId="5254779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129</w:t>
            </w:r>
          </w:p>
          <w:p w14:paraId="0D7DAD6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130</w:t>
            </w:r>
          </w:p>
          <w:p w14:paraId="297253C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131</w:t>
            </w:r>
          </w:p>
          <w:p w14:paraId="22051A2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132</w:t>
            </w:r>
          </w:p>
          <w:p w14:paraId="38C996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133</w:t>
            </w:r>
          </w:p>
          <w:p w14:paraId="289C8CE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134</w:t>
            </w:r>
          </w:p>
          <w:p w14:paraId="18D6EB7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135</w:t>
            </w:r>
          </w:p>
          <w:p w14:paraId="0814E54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136</w:t>
            </w:r>
          </w:p>
          <w:p w14:paraId="24AC26C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137</w:t>
            </w:r>
          </w:p>
          <w:p w14:paraId="7B58D8F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138</w:t>
            </w:r>
          </w:p>
          <w:p w14:paraId="1A89584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139</w:t>
            </w:r>
          </w:p>
          <w:p w14:paraId="220D352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140</w:t>
            </w:r>
          </w:p>
          <w:p w14:paraId="6FBCCEF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141</w:t>
            </w:r>
          </w:p>
          <w:p w14:paraId="395CC3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142</w:t>
            </w:r>
          </w:p>
          <w:p w14:paraId="36C8DE1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143</w:t>
            </w:r>
          </w:p>
          <w:p w14:paraId="52FDB8F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144</w:t>
            </w:r>
          </w:p>
          <w:p w14:paraId="6AAE42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145</w:t>
            </w:r>
          </w:p>
          <w:p w14:paraId="3A43001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146</w:t>
            </w:r>
          </w:p>
          <w:p w14:paraId="3766308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147</w:t>
            </w:r>
          </w:p>
          <w:p w14:paraId="6660157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148</w:t>
            </w:r>
          </w:p>
          <w:p w14:paraId="0F24441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149</w:t>
            </w:r>
          </w:p>
          <w:p w14:paraId="7D54A8E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150</w:t>
            </w:r>
          </w:p>
          <w:p w14:paraId="33E0868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151</w:t>
            </w:r>
          </w:p>
          <w:p w14:paraId="4794BB9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152</w:t>
            </w:r>
          </w:p>
          <w:p w14:paraId="2FED303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153</w:t>
            </w:r>
          </w:p>
          <w:p w14:paraId="395FE68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154</w:t>
            </w:r>
          </w:p>
          <w:p w14:paraId="2F1BB17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155</w:t>
            </w:r>
          </w:p>
          <w:p w14:paraId="5475108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156</w:t>
            </w:r>
          </w:p>
          <w:p w14:paraId="2A08F30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157</w:t>
            </w:r>
          </w:p>
          <w:p w14:paraId="345F118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158</w:t>
            </w:r>
          </w:p>
          <w:p w14:paraId="3E31442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159</w:t>
            </w:r>
          </w:p>
          <w:p w14:paraId="0310AEF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160</w:t>
            </w:r>
          </w:p>
          <w:p w14:paraId="3215EE7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161</w:t>
            </w:r>
          </w:p>
          <w:p w14:paraId="0E68FFF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162</w:t>
            </w:r>
          </w:p>
          <w:p w14:paraId="6D3006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163</w:t>
            </w:r>
          </w:p>
          <w:p w14:paraId="666846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164</w:t>
            </w:r>
          </w:p>
          <w:p w14:paraId="4953682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165</w:t>
            </w:r>
          </w:p>
          <w:p w14:paraId="1FCFE3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166</w:t>
            </w:r>
          </w:p>
          <w:p w14:paraId="05495AF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167</w:t>
            </w:r>
          </w:p>
          <w:p w14:paraId="6A33270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168</w:t>
            </w:r>
          </w:p>
          <w:p w14:paraId="476DBA1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169</w:t>
            </w:r>
          </w:p>
          <w:p w14:paraId="578A0B0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170</w:t>
            </w:r>
          </w:p>
          <w:p w14:paraId="65D60E9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171</w:t>
            </w:r>
          </w:p>
          <w:p w14:paraId="5FFAAB2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172</w:t>
            </w:r>
          </w:p>
          <w:p w14:paraId="2E8480A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173</w:t>
            </w:r>
          </w:p>
          <w:p w14:paraId="2C49960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174</w:t>
            </w:r>
          </w:p>
          <w:p w14:paraId="1E0DB6A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175</w:t>
            </w:r>
          </w:p>
          <w:p w14:paraId="0F2507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176</w:t>
            </w:r>
          </w:p>
          <w:p w14:paraId="1A94E3C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177</w:t>
            </w:r>
          </w:p>
          <w:p w14:paraId="5CF2C02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178</w:t>
            </w:r>
          </w:p>
          <w:p w14:paraId="67C26B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179</w:t>
            </w:r>
          </w:p>
          <w:p w14:paraId="28B0D30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180</w:t>
            </w:r>
          </w:p>
          <w:p w14:paraId="229B9F6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181</w:t>
            </w:r>
          </w:p>
          <w:p w14:paraId="473F550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182</w:t>
            </w:r>
          </w:p>
          <w:p w14:paraId="63AD341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183</w:t>
            </w:r>
          </w:p>
          <w:p w14:paraId="06B38A8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184</w:t>
            </w:r>
          </w:p>
          <w:p w14:paraId="30D63DC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185</w:t>
            </w:r>
          </w:p>
          <w:p w14:paraId="260CC1E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186</w:t>
            </w:r>
          </w:p>
          <w:p w14:paraId="52768C4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187</w:t>
            </w:r>
          </w:p>
          <w:p w14:paraId="28EFB0A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188</w:t>
            </w:r>
          </w:p>
          <w:p w14:paraId="0E59712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189</w:t>
            </w:r>
          </w:p>
          <w:p w14:paraId="1856C7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190</w:t>
            </w:r>
          </w:p>
          <w:p w14:paraId="5435128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191</w:t>
            </w:r>
          </w:p>
          <w:p w14:paraId="131490E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192</w:t>
            </w:r>
          </w:p>
          <w:p w14:paraId="17068DF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193</w:t>
            </w:r>
          </w:p>
          <w:p w14:paraId="7180CCC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194</w:t>
            </w:r>
          </w:p>
          <w:p w14:paraId="753C5018" w14:textId="11BDC381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195</w:t>
            </w:r>
          </w:p>
          <w:p w14:paraId="25D9A14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196</w:t>
            </w:r>
          </w:p>
          <w:p w14:paraId="290D04A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197</w:t>
            </w:r>
          </w:p>
          <w:p w14:paraId="7379193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198</w:t>
            </w:r>
          </w:p>
          <w:p w14:paraId="07C85D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199</w:t>
            </w:r>
          </w:p>
          <w:p w14:paraId="2CB4AC0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200</w:t>
            </w:r>
          </w:p>
          <w:p w14:paraId="2A37B64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201</w:t>
            </w:r>
          </w:p>
          <w:p w14:paraId="3658645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202</w:t>
            </w:r>
          </w:p>
          <w:p w14:paraId="780E06F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203</w:t>
            </w:r>
          </w:p>
          <w:p w14:paraId="4D2E15C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204</w:t>
            </w:r>
          </w:p>
          <w:p w14:paraId="7C05A03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205</w:t>
            </w:r>
          </w:p>
          <w:p w14:paraId="7EDF8D8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206</w:t>
            </w:r>
          </w:p>
          <w:p w14:paraId="61448B1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207</w:t>
            </w:r>
          </w:p>
          <w:p w14:paraId="1D97F91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208</w:t>
            </w:r>
          </w:p>
          <w:p w14:paraId="6A3BF97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209</w:t>
            </w:r>
          </w:p>
          <w:p w14:paraId="19DE2BB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210</w:t>
            </w:r>
          </w:p>
          <w:p w14:paraId="7B3FCB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211</w:t>
            </w:r>
          </w:p>
          <w:p w14:paraId="595C59D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212</w:t>
            </w:r>
          </w:p>
          <w:p w14:paraId="46EFF4B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213</w:t>
            </w:r>
          </w:p>
          <w:p w14:paraId="7E8BAEE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4FC1A4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lastRenderedPageBreak/>
              <w:t>&lt;!DOCTYPE html&gt;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52BE0E0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&lt;html&gt;</w:t>
            </w:r>
          </w:p>
          <w:p w14:paraId="602D4E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&lt;head&gt;</w:t>
            </w:r>
          </w:p>
          <w:p w14:paraId="4520DFE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&lt;title&gt;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ESP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websever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&lt;/title&gt;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</w:p>
          <w:p w14:paraId="193B2A5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&lt;meta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http-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equiv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"Content-Type"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content=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"text/html; charset=UTF-8"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/&gt;</w:t>
            </w:r>
          </w:p>
          <w:p w14:paraId="0DD3272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&lt;meta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name=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"viewport"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content=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"width=device-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width,initial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-scale=1"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78914F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 xml:space="preserve">&lt;script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src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"https://code.highcharts.com/highcharts.js"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&gt;&lt;/script&gt;</w:t>
            </w:r>
          </w:p>
          <w:p w14:paraId="79913C7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&lt;link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rel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"stylesheet"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href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"https://www.w3schools.com/w3css/4/w3.css"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53C9B6B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&lt;style&gt;</w:t>
            </w:r>
          </w:p>
          <w:p w14:paraId="7C734C5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h1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monospace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text-align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center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6E4498D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h4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cursive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font-style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italic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58A87E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ul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:tahoma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font-weight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normal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font-style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italic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5305C0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font-size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14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line</w:t>
            </w:r>
            <w:proofErr w:type="gramEnd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-height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20px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1EA8B13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hr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border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3px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solid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green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;}</w:t>
            </w:r>
          </w:p>
          <w:p w14:paraId="48A3752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p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:tahoma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41D241C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family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:tahoma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line-height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35px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3A31EBE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text-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align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center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28348FE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button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font-size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6600EE"/>
                <w:szCs w:val="20"/>
                <w:lang w:val="en-US"/>
              </w:rPr>
              <w:t>20px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0381829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BB0066"/>
                <w:szCs w:val="20"/>
                <w:lang w:val="en-US"/>
              </w:rPr>
              <w:t>.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BB0066"/>
                <w:szCs w:val="20"/>
                <w:lang w:val="en-US"/>
              </w:rPr>
              <w:t>mySlides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display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none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;}</w:t>
            </w:r>
          </w:p>
          <w:p w14:paraId="1A7B7D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&lt;/style&gt;</w:t>
            </w:r>
          </w:p>
          <w:p w14:paraId="0E78226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&lt;/head&gt;</w:t>
            </w:r>
          </w:p>
          <w:p w14:paraId="31CD81D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&lt;body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"w3-animate-opacity"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33FC0C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&lt;!--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Sidebar --&gt;</w:t>
            </w:r>
          </w:p>
          <w:p w14:paraId="67755ED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"w3-sidebar w3-bar-block w3-card w3-animate-left"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1CC4C65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display:none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mySidebar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43F89AD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&lt;button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onclick=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"w3_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close(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)"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"w3-bar-item w3-large w3-hover-grey"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335A0C2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Close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880000"/>
                <w:szCs w:val="20"/>
                <w:lang w:val="en-US"/>
              </w:rPr>
              <w:t>&amp;times;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&lt;/button&gt;</w:t>
            </w:r>
          </w:p>
          <w:p w14:paraId="2090A49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href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"#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infos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"w3-bar-item w3-button w3-hover-grey"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infos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pratiques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&lt;/a&gt;</w:t>
            </w:r>
          </w:p>
          <w:p w14:paraId="6806CA5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href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"#data"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"w3-bar-item w3-button w3-hover-grey"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&lt;/a&gt;</w:t>
            </w:r>
          </w:p>
          <w:p w14:paraId="678E0A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&lt;a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href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"#ill"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"w3-bar-item w3-button w3-hover-grey"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Illustrations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&lt;/a&gt;</w:t>
            </w:r>
          </w:p>
          <w:p w14:paraId="4F2D445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16A3DC2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&lt;!--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Page Content --&gt;</w:t>
            </w:r>
          </w:p>
          <w:p w14:paraId="2741AB7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"main"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text-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align:left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1D5CED1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"w3-blue-grey"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 =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text-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align:left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11018AC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&lt;button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"w3-button w3-blue-grey w3-xlarge"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onclick=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"w3_open()"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Segoe UI Symbol" w:eastAsia="Times New Roman" w:hAnsi="Segoe UI Symbol" w:cs="Segoe UI Symbol"/>
                <w:color w:val="333333"/>
                <w:szCs w:val="20"/>
                <w:lang w:val="en-US"/>
              </w:rPr>
              <w:t>☰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&lt;/button&gt;</w:t>
            </w:r>
          </w:p>
          <w:p w14:paraId="0335462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&lt;header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"w3-container w3-blue-grey"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2DD08AC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&lt;h1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"w3-animate-top"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NodeRed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Web Server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&lt;/h1&gt;</w:t>
            </w:r>
          </w:p>
          <w:p w14:paraId="3467C00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&lt;/header&gt;</w:t>
            </w:r>
          </w:p>
          <w:p w14:paraId="0B3E494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6F8CD00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&lt;script&gt;</w:t>
            </w:r>
          </w:p>
          <w:p w14:paraId="081563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w3_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open(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379F9F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"main"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style.marginLeft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"25%"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01BB9AC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mySidebar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style.width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"25%"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52DECC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mySidebar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"block"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DE2883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openNav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'none'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69137C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5C154F7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w3_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close(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38966C5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"main"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style.marginLeft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"0%"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7DC6EC7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mySidebar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"none"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536B82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openNav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"inline-block"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5E6821E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5BE89EA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&lt;/script&gt;</w:t>
            </w:r>
          </w:p>
          <w:p w14:paraId="061C99A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23EB19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&lt;h4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"w3-animate-fading"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Par Juan Alvarez et Olivier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Grabenweger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&lt;/h4&gt;</w:t>
            </w:r>
          </w:p>
          <w:p w14:paraId="0A2F001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h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2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</w:rPr>
              <w:t>"infos"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Infos pratiques :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&lt;/h2&gt;</w:t>
            </w:r>
          </w:p>
          <w:p w14:paraId="482321D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ul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</w:p>
          <w:p w14:paraId="06D6D4E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ab/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p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Gestion et visualisation des données de température et </w:t>
            </w:r>
          </w:p>
          <w:p w14:paraId="7AB295E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d'humidité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dans une pièce avec un esp32 en passant par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NodeRed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&lt;p/&gt;</w:t>
            </w:r>
          </w:p>
          <w:p w14:paraId="302DC6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p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Pour ce faire nous avons déployé les objets suivants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&lt;p/&gt;</w:t>
            </w:r>
          </w:p>
          <w:p w14:paraId="67124E1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Une page web, développée par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nous mêmes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et basée sur le contenu </w:t>
            </w:r>
          </w:p>
          <w:p w14:paraId="444B6D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d'un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précédent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tp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avec pour but de présenter le contenu du </w:t>
            </w:r>
          </w:p>
          <w:p w14:paraId="1CA26BC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tp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et visualiser librement les données.</w:t>
            </w:r>
          </w:p>
          <w:p w14:paraId="1E0C862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Afin de déployer notre page web nous avons pensé le faire depuis </w:t>
            </w:r>
          </w:p>
          <w:p w14:paraId="61838B7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nodeRed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et ce pour 2 raisons, la première car se faisant on peut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allèger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</w:p>
          <w:p w14:paraId="0E8A33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le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code, même en multi fichiers, ensuite si on venait à déconnecter </w:t>
            </w:r>
          </w:p>
          <w:p w14:paraId="66E251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l'ESP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la page web continuerais d'exister ce qui nous semble </w:t>
            </w:r>
          </w:p>
          <w:p w14:paraId="134B613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être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une approche plus pro du serveur web. Mais pour l'instant elle est </w:t>
            </w:r>
          </w:p>
          <w:p w14:paraId="4DDE705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toujours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déployée depuis l'esp32</w:t>
            </w:r>
          </w:p>
          <w:p w14:paraId="6988E49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Pour faire communiquer notre ESP et notre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NodeRed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,</w:t>
            </w:r>
          </w:p>
          <w:p w14:paraId="43B6620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nous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somme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passés par un broker gratuit(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mosquitto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) que nous</w:t>
            </w:r>
          </w:p>
          <w:p w14:paraId="46DB72F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avons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déployé depuis docker également.</w:t>
            </w:r>
          </w:p>
          <w:p w14:paraId="6BD678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Enfin afin d'avoir une interface accessible et intuitive </w:t>
            </w:r>
          </w:p>
          <w:p w14:paraId="1DD6A9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pour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visualiser et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interragir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avec les objets installés dans la pièce </w:t>
            </w:r>
          </w:p>
          <w:p w14:paraId="4F2D395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nous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avons utilisé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Blynk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pour réaliser une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appication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de GSM basée </w:t>
            </w:r>
          </w:p>
          <w:p w14:paraId="14FEB56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sur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le travail fournit pour le TP3.</w:t>
            </w:r>
          </w:p>
          <w:p w14:paraId="0A81D34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li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Enfin afin d'avoir des données, nous avons conçu un système </w:t>
            </w:r>
          </w:p>
          <w:p w14:paraId="3192769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qui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contrôle la température et l'humidité. Pour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interragir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avec le </w:t>
            </w:r>
          </w:p>
          <w:p w14:paraId="5ADBB8F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système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nous avons installé un servo moteur sur la vanne de chauffage et </w:t>
            </w:r>
          </w:p>
          <w:p w14:paraId="3A530A0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avons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installé un témoins (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led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RGB)qui permet de visuellement confirmer </w:t>
            </w:r>
          </w:p>
          <w:p w14:paraId="1EB5BBB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le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degré d'ouverture de la vanne par un code couleur(fermé--&gt;rouge,100% </w:t>
            </w:r>
          </w:p>
          <w:p w14:paraId="3CF016C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ouvert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--&gt;vert, et des nuances allant de jaune vers orange)</w:t>
            </w:r>
          </w:p>
          <w:p w14:paraId="61A6B75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&lt;/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ul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</w:p>
          <w:p w14:paraId="53D3954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br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</w:p>
          <w:p w14:paraId="7712085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h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5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</w:rPr>
              <w:t>text-align:center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>QR code pour arriver sur l'appli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</w:rPr>
              <w:t>&lt;/h5&gt;</w:t>
            </w:r>
          </w:p>
          <w:p w14:paraId="09D641F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"w3-content w3-display-container"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7BACF3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img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src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"*image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en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annexe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*"</w:t>
            </w:r>
            <w:r w:rsidRPr="00C43ED8">
              <w:rPr>
                <w:rFonts w:ascii="Tahoma" w:eastAsia="Times New Roman" w:hAnsi="Tahoma" w:cs="Tahoma"/>
                <w:color w:val="FF0000"/>
                <w:szCs w:val="20"/>
                <w:shd w:val="clear" w:color="auto" w:fill="FFAAAA"/>
                <w:lang w:val="en-US"/>
              </w:rPr>
              <w:t>⁩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"width:40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%;height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:35%"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35026E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394360E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68E9426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fieldset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"w3-pale-yellow"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57A54401" w14:textId="5B6AA62A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&lt;legend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"data"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 =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"text-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align:center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;font-size:25px"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7A2ECB5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 FEED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&lt;/legend&gt;</w:t>
            </w:r>
          </w:p>
          <w:p w14:paraId="703C389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"size:20"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Temperature: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&lt;/span&gt;</w:t>
            </w:r>
          </w:p>
          <w:p w14:paraId="51543DF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capteur_t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"color:green;size:20;"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&gt;&lt;/span&gt;</w:t>
            </w:r>
          </w:p>
          <w:p w14:paraId="27DB0F3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19E397E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"size:20;"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Humidity: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&lt;/span&gt;</w:t>
            </w:r>
          </w:p>
          <w:p w14:paraId="4B48755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&lt;span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capteur_h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;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"color:green;size:20;"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&gt;&lt;/span&gt;</w:t>
            </w:r>
          </w:p>
          <w:p w14:paraId="35C9F8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fieldset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2053D53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4B265BB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19996E0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&lt;h2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 =</w:t>
            </w:r>
            <w:r w:rsidRPr="00C43ED8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"text-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align:center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;font-size:25px"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2E1F91C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DATA DISPLAY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&lt;/h2&gt;</w:t>
            </w:r>
          </w:p>
          <w:p w14:paraId="0C28942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"chart-temperature"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"container"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&gt;&lt;/div&gt;</w:t>
            </w:r>
          </w:p>
          <w:p w14:paraId="0BC9591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"chart-humidity"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"container"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&gt;&lt;/div&gt;</w:t>
            </w:r>
          </w:p>
          <w:p w14:paraId="466C946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&lt;script&gt;</w:t>
            </w:r>
          </w:p>
          <w:p w14:paraId="4E86690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Highcharts.Chart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({</w:t>
            </w:r>
          </w:p>
          <w:p w14:paraId="1578B03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chart:{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renderTo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'chart-temperature'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},</w:t>
            </w:r>
          </w:p>
          <w:p w14:paraId="520D63C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'DHT11 Temperature'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},</w:t>
            </w:r>
          </w:p>
          <w:p w14:paraId="66B8D6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series: [{</w:t>
            </w:r>
          </w:p>
          <w:p w14:paraId="5C01429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showInLegend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3764DB7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data: []</w:t>
            </w:r>
          </w:p>
          <w:p w14:paraId="334570E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}],</w:t>
            </w:r>
          </w:p>
          <w:p w14:paraId="0A0918A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plotOptions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1A02694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line: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animation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698D704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dataLabels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enabled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7219496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},</w:t>
            </w:r>
          </w:p>
          <w:p w14:paraId="4F22E18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series: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color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'#059e8a'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0833709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3872CAD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xAxis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type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'datetime'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26DD45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dateTimeLabelFormats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second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'%H:%M:%S'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11C9727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78396DB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yAxis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4E33C71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'Temperature (Celsius)'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3368EE7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: 'Temperature (Fahrenheit)' }</w:t>
            </w:r>
          </w:p>
          <w:p w14:paraId="5B90CE1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5D3EAB5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credits: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enabled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4840B6F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});</w:t>
            </w:r>
          </w:p>
          <w:p w14:paraId="75B7498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setInterval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 ) {</w:t>
            </w:r>
          </w:p>
          <w:p w14:paraId="138D14F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XMLHttpRequest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66B107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xhttp.onreadystatechange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 {</w:t>
            </w:r>
          </w:p>
          <w:p w14:paraId="7462936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.readyState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4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&amp;&amp; 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.status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04BE5DF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capteur_t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innerHTML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.responseText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626B9F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x = (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Date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getTime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(),</w:t>
            </w:r>
          </w:p>
          <w:p w14:paraId="66B8591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  y =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parseFloat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.responseText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93FDCC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//console.log(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this.responseText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</w:p>
          <w:p w14:paraId="32062C1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chartT.series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data.length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&gt;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40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31D742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chartT.series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addPoint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([x, y],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A2307A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</w:p>
          <w:p w14:paraId="1CE884B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chartT.series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addPoint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([x, y],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F38BA3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</w:t>
            </w:r>
          </w:p>
          <w:p w14:paraId="5E4CF0B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48BAF49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};</w:t>
            </w:r>
          </w:p>
          <w:p w14:paraId="4747395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xhttp.open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"GET"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"/temperature"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26EFC8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xhttp.send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46DA4C3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},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)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;</w:t>
            </w:r>
          </w:p>
          <w:p w14:paraId="3FAAA1E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Highcharts.Chart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({</w:t>
            </w:r>
          </w:p>
          <w:p w14:paraId="10124FD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chart:{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renderTo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'chart-humidity'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},</w:t>
            </w:r>
          </w:p>
          <w:p w14:paraId="298EEAE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'DHT11 Humidity'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},</w:t>
            </w:r>
          </w:p>
          <w:p w14:paraId="6AD5EE3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series: [{</w:t>
            </w:r>
          </w:p>
          <w:p w14:paraId="2C2189F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showInLegend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1DB62FC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data: []</w:t>
            </w:r>
          </w:p>
          <w:p w14:paraId="7153D2D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}],</w:t>
            </w:r>
          </w:p>
          <w:p w14:paraId="37CC4B0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plotOptions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336681E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line: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animation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7E91CC7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dataLabels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enabled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3A5DB36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37B7EC2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25EB726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xAxis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5491ACC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type: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'datetime'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</w:p>
          <w:p w14:paraId="739DCDF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dateTimeLabelFormats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second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'%H:%M:%S'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07F46D9B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471D8F2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yAxis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: {</w:t>
            </w:r>
          </w:p>
          <w:p w14:paraId="540A903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title: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text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'Humidity (%)'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344B197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},</w:t>
            </w:r>
          </w:p>
          <w:p w14:paraId="401BFC3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credits: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{ enabled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: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}</w:t>
            </w:r>
          </w:p>
          <w:p w14:paraId="0CA8712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});</w:t>
            </w:r>
          </w:p>
          <w:p w14:paraId="35089E9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setInterval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 ) {</w:t>
            </w:r>
          </w:p>
          <w:p w14:paraId="26B9932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XMLHttpRequest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84FEA4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xhttp.onreadystatechange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 {</w:t>
            </w:r>
          </w:p>
          <w:p w14:paraId="6CDBAA3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.readyState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4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&amp;&amp; 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.status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421CF21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.getElementById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capteur_h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innerHTML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.responseText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6B7F4F1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x = (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new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Date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getTime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(),</w:t>
            </w:r>
          </w:p>
          <w:p w14:paraId="0E0AFCA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  y =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parseFloat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this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.responseText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68C5D7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//console.log(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this.responseText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</w:p>
          <w:p w14:paraId="61EAE8F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chartH.series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data.length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&gt;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40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0BF8F95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chartH.series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addPoint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([x, y],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981763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 </w:t>
            </w:r>
          </w:p>
          <w:p w14:paraId="26A1C58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</w:p>
          <w:p w14:paraId="2723647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chartH.series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[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addPoint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([x, y],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false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3D231A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</w:t>
            </w:r>
          </w:p>
          <w:p w14:paraId="01C88AC6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0580880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};</w:t>
            </w:r>
          </w:p>
          <w:p w14:paraId="2EEE391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xhttp.open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"GET"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"/humidity"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true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4106CE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xhttp.send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052EB0C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},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)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;</w:t>
            </w:r>
          </w:p>
          <w:p w14:paraId="6B41604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&lt;/script&gt;</w:t>
            </w:r>
          </w:p>
          <w:p w14:paraId="4616938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6B25EE6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br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293852F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&lt;h2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id=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ill"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"w3-center"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Illustrations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&lt;/h2&gt;</w:t>
            </w:r>
          </w:p>
          <w:p w14:paraId="70D2B9E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&lt;div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"w3-content w3-section"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5F3277E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img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mySlides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src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"*image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en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annexe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*"</w:t>
            </w:r>
            <w:r w:rsidRPr="00C43ED8">
              <w:rPr>
                <w:rFonts w:ascii="Tahoma" w:eastAsia="Times New Roman" w:hAnsi="Tahoma" w:cs="Tahoma"/>
                <w:color w:val="FF0000"/>
                <w:szCs w:val="20"/>
                <w:shd w:val="clear" w:color="auto" w:fill="FFAAAA"/>
                <w:lang w:val="en-US"/>
              </w:rPr>
              <w:t>⁩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"width:50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%;height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:60%"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2E2FDB7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img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mySlides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src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"*image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en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annexe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*"</w:t>
            </w:r>
            <w:r w:rsidRPr="00C43ED8">
              <w:rPr>
                <w:rFonts w:ascii="Tahoma" w:eastAsia="Times New Roman" w:hAnsi="Tahoma" w:cs="Tahoma"/>
                <w:color w:val="FF0000"/>
                <w:szCs w:val="20"/>
                <w:shd w:val="clear" w:color="auto" w:fill="FFAAAA"/>
                <w:lang w:val="en-US"/>
              </w:rPr>
              <w:t>⁩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style=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"width:20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%;height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:25%"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7D038E04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0C6C2039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&lt;script&gt;</w:t>
            </w:r>
          </w:p>
          <w:p w14:paraId="2B1CEC6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myIndex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0FA6AA2D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carousel(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7DB4A0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2B2D10C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function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carousel(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210A742E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2917D2B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var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x =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document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.getElementsByClassName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mySlides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1FC9F30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x.length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++) {</w:t>
            </w:r>
          </w:p>
          <w:p w14:paraId="2373B7F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x[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"none"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</w:t>
            </w:r>
          </w:p>
          <w:p w14:paraId="2964B20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170DAA3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myIndex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+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+;</w:t>
            </w:r>
            <w:proofErr w:type="gramEnd"/>
          </w:p>
          <w:p w14:paraId="02475E91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myIndex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&gt;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x.length</w:t>
            </w:r>
            <w:proofErr w:type="spellEnd"/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myIndex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}    </w:t>
            </w:r>
          </w:p>
          <w:p w14:paraId="070393B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x[myIndex-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].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style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.display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"block"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</w:t>
            </w:r>
          </w:p>
          <w:p w14:paraId="2F462E9F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setTimeout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carousel, </w:t>
            </w:r>
            <w:r w:rsidRPr="00C43ED8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2000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); </w:t>
            </w:r>
            <w:r w:rsidRPr="00C43ED8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Change image every 2 seconds</w:t>
            </w:r>
          </w:p>
          <w:p w14:paraId="32774625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24CAD378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&lt;/script&gt;</w:t>
            </w:r>
          </w:p>
          <w:p w14:paraId="141F728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&lt;/div&gt;</w:t>
            </w:r>
          </w:p>
          <w:p w14:paraId="1578A122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&lt;footer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00CC"/>
                <w:szCs w:val="20"/>
                <w:lang w:val="en-US"/>
              </w:rPr>
              <w:t>class=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"w3-container w3-blue-grey w3-margin-top"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&gt;</w:t>
            </w:r>
          </w:p>
          <w:p w14:paraId="4FCA648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&lt;h5&gt;</w:t>
            </w: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WebServer</w:t>
            </w:r>
            <w:proofErr w:type="spellEnd"/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&lt;/h5&gt;</w:t>
            </w:r>
          </w:p>
          <w:p w14:paraId="227EDEE7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&lt;/footer&gt;</w:t>
            </w:r>
          </w:p>
          <w:p w14:paraId="783A15E3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&lt;/body&gt;</w:t>
            </w:r>
          </w:p>
          <w:p w14:paraId="67669ABA" w14:textId="77777777" w:rsidR="00C43ED8" w:rsidRPr="00C43ED8" w:rsidRDefault="00C43ED8" w:rsidP="00C43E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C43ED8">
              <w:rPr>
                <w:rFonts w:ascii="Courier New" w:eastAsia="Times New Roman" w:hAnsi="Courier New" w:cs="Courier New"/>
                <w:color w:val="007700"/>
                <w:szCs w:val="20"/>
                <w:lang w:val="en-US"/>
              </w:rPr>
              <w:t>&lt;/html&gt;</w:t>
            </w:r>
          </w:p>
        </w:tc>
      </w:tr>
    </w:tbl>
    <w:p w14:paraId="49496EC4" w14:textId="08BC470A" w:rsidR="00681D0E" w:rsidRPr="00681D0E" w:rsidRDefault="00681D0E" w:rsidP="00BE2ABA">
      <w:pPr>
        <w:spacing w:after="240"/>
      </w:pPr>
    </w:p>
    <w:p w14:paraId="307B6A04" w14:textId="27734315" w:rsidR="00DF0906" w:rsidRPr="00DF0906" w:rsidRDefault="00681D0E" w:rsidP="00BE2ABA">
      <w:pPr>
        <w:pStyle w:val="Titre1"/>
        <w:spacing w:before="0"/>
      </w:pPr>
      <w:bookmarkStart w:id="4" w:name="_Toc60854906"/>
      <w:proofErr w:type="spellStart"/>
      <w:r>
        <w:t>NodeRed</w:t>
      </w:r>
      <w:bookmarkEnd w:id="4"/>
      <w:proofErr w:type="spellEnd"/>
    </w:p>
    <w:p w14:paraId="50356180" w14:textId="6ED690BF" w:rsidR="00B3237A" w:rsidRDefault="009165AD" w:rsidP="005820C0">
      <w:r>
        <w:rPr>
          <w:noProof/>
        </w:rPr>
        <mc:AlternateContent>
          <mc:Choice Requires="wps">
            <w:drawing>
              <wp:anchor distT="0" distB="0" distL="114300" distR="114300" simplePos="0" relativeHeight="251661324" behindDoc="0" locked="0" layoutInCell="1" allowOverlap="1" wp14:anchorId="387BD7B0" wp14:editId="7E897AB7">
                <wp:simplePos x="0" y="0"/>
                <wp:positionH relativeFrom="column">
                  <wp:posOffset>123825</wp:posOffset>
                </wp:positionH>
                <wp:positionV relativeFrom="paragraph">
                  <wp:posOffset>4813935</wp:posOffset>
                </wp:positionV>
                <wp:extent cx="1019175" cy="590550"/>
                <wp:effectExtent l="57150" t="38100" r="4762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10A7369">
              <v:shapetype id="_x0000_t32" coordsize="21600,21600" o:oned="t" filled="f" o:spt="32" path="m,l21600,21600e" w14:anchorId="5304E410">
                <v:path fillok="f" arrowok="t" o:connecttype="none"/>
                <o:lock v:ext="edit" shapetype="t"/>
              </v:shapetype>
              <v:shape id="Straight Arrow Connector 33" style="position:absolute;margin-left:9.75pt;margin-top:379.05pt;width:80.25pt;height:46.5pt;flip:x;z-index:251661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">
                <v:stroke dashstyle="longDash" endarrow="block"/>
                <v:shadow on="t" color="black" opacity="24903f" offset="0,.55556mm" origin=",.5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300" behindDoc="0" locked="0" layoutInCell="1" allowOverlap="1" wp14:anchorId="2C000A99" wp14:editId="309B083C">
                <wp:simplePos x="0" y="0"/>
                <wp:positionH relativeFrom="column">
                  <wp:posOffset>742950</wp:posOffset>
                </wp:positionH>
                <wp:positionV relativeFrom="paragraph">
                  <wp:posOffset>2585085</wp:posOffset>
                </wp:positionV>
                <wp:extent cx="5334000" cy="2505075"/>
                <wp:effectExtent l="19050" t="19050" r="19050" b="28575"/>
                <wp:wrapNone/>
                <wp:docPr id="32" name="Freeform: 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505075"/>
                        </a:xfrm>
                        <a:custGeom>
                          <a:avLst/>
                          <a:gdLst>
                            <a:gd name="connsiteX0" fmla="*/ 27 w 5457852"/>
                            <a:gd name="connsiteY0" fmla="*/ 885825 h 2476500"/>
                            <a:gd name="connsiteX1" fmla="*/ 85752 w 5457852"/>
                            <a:gd name="connsiteY1" fmla="*/ 1095375 h 2476500"/>
                            <a:gd name="connsiteX2" fmla="*/ 95277 w 5457852"/>
                            <a:gd name="connsiteY2" fmla="*/ 1123950 h 2476500"/>
                            <a:gd name="connsiteX3" fmla="*/ 114327 w 5457852"/>
                            <a:gd name="connsiteY3" fmla="*/ 1219200 h 2476500"/>
                            <a:gd name="connsiteX4" fmla="*/ 104802 w 5457852"/>
                            <a:gd name="connsiteY4" fmla="*/ 1571625 h 2476500"/>
                            <a:gd name="connsiteX5" fmla="*/ 85752 w 5457852"/>
                            <a:gd name="connsiteY5" fmla="*/ 1628775 h 2476500"/>
                            <a:gd name="connsiteX6" fmla="*/ 95277 w 5457852"/>
                            <a:gd name="connsiteY6" fmla="*/ 1876425 h 2476500"/>
                            <a:gd name="connsiteX7" fmla="*/ 114327 w 5457852"/>
                            <a:gd name="connsiteY7" fmla="*/ 1933575 h 2476500"/>
                            <a:gd name="connsiteX8" fmla="*/ 152427 w 5457852"/>
                            <a:gd name="connsiteY8" fmla="*/ 1990725 h 2476500"/>
                            <a:gd name="connsiteX9" fmla="*/ 209577 w 5457852"/>
                            <a:gd name="connsiteY9" fmla="*/ 2019300 h 2476500"/>
                            <a:gd name="connsiteX10" fmla="*/ 247677 w 5457852"/>
                            <a:gd name="connsiteY10" fmla="*/ 2047875 h 2476500"/>
                            <a:gd name="connsiteX11" fmla="*/ 295302 w 5457852"/>
                            <a:gd name="connsiteY11" fmla="*/ 2066925 h 2476500"/>
                            <a:gd name="connsiteX12" fmla="*/ 352452 w 5457852"/>
                            <a:gd name="connsiteY12" fmla="*/ 2095500 h 2476500"/>
                            <a:gd name="connsiteX13" fmla="*/ 485802 w 5457852"/>
                            <a:gd name="connsiteY13" fmla="*/ 2152650 h 2476500"/>
                            <a:gd name="connsiteX14" fmla="*/ 581052 w 5457852"/>
                            <a:gd name="connsiteY14" fmla="*/ 2171700 h 2476500"/>
                            <a:gd name="connsiteX15" fmla="*/ 600102 w 5457852"/>
                            <a:gd name="connsiteY15" fmla="*/ 2200275 h 2476500"/>
                            <a:gd name="connsiteX16" fmla="*/ 657252 w 5457852"/>
                            <a:gd name="connsiteY16" fmla="*/ 2238375 h 2476500"/>
                            <a:gd name="connsiteX17" fmla="*/ 685827 w 5457852"/>
                            <a:gd name="connsiteY17" fmla="*/ 2257425 h 2476500"/>
                            <a:gd name="connsiteX18" fmla="*/ 714402 w 5457852"/>
                            <a:gd name="connsiteY18" fmla="*/ 2266950 h 2476500"/>
                            <a:gd name="connsiteX19" fmla="*/ 771552 w 5457852"/>
                            <a:gd name="connsiteY19" fmla="*/ 2295525 h 2476500"/>
                            <a:gd name="connsiteX20" fmla="*/ 828702 w 5457852"/>
                            <a:gd name="connsiteY20" fmla="*/ 2314575 h 2476500"/>
                            <a:gd name="connsiteX21" fmla="*/ 866802 w 5457852"/>
                            <a:gd name="connsiteY21" fmla="*/ 2333625 h 2476500"/>
                            <a:gd name="connsiteX22" fmla="*/ 904902 w 5457852"/>
                            <a:gd name="connsiteY22" fmla="*/ 2343150 h 2476500"/>
                            <a:gd name="connsiteX23" fmla="*/ 1066827 w 5457852"/>
                            <a:gd name="connsiteY23" fmla="*/ 2409825 h 2476500"/>
                            <a:gd name="connsiteX24" fmla="*/ 1257327 w 5457852"/>
                            <a:gd name="connsiteY24" fmla="*/ 2428875 h 2476500"/>
                            <a:gd name="connsiteX25" fmla="*/ 1628802 w 5457852"/>
                            <a:gd name="connsiteY25" fmla="*/ 2447925 h 2476500"/>
                            <a:gd name="connsiteX26" fmla="*/ 1685952 w 5457852"/>
                            <a:gd name="connsiteY26" fmla="*/ 2466975 h 2476500"/>
                            <a:gd name="connsiteX27" fmla="*/ 1743102 w 5457852"/>
                            <a:gd name="connsiteY27" fmla="*/ 2476500 h 2476500"/>
                            <a:gd name="connsiteX28" fmla="*/ 1838352 w 5457852"/>
                            <a:gd name="connsiteY28" fmla="*/ 2466975 h 2476500"/>
                            <a:gd name="connsiteX29" fmla="*/ 1943127 w 5457852"/>
                            <a:gd name="connsiteY29" fmla="*/ 2438400 h 2476500"/>
                            <a:gd name="connsiteX30" fmla="*/ 2171727 w 5457852"/>
                            <a:gd name="connsiteY30" fmla="*/ 2428875 h 2476500"/>
                            <a:gd name="connsiteX31" fmla="*/ 2209827 w 5457852"/>
                            <a:gd name="connsiteY31" fmla="*/ 2419350 h 2476500"/>
                            <a:gd name="connsiteX32" fmla="*/ 2238402 w 5457852"/>
                            <a:gd name="connsiteY32" fmla="*/ 2409825 h 2476500"/>
                            <a:gd name="connsiteX33" fmla="*/ 2286027 w 5457852"/>
                            <a:gd name="connsiteY33" fmla="*/ 2400300 h 2476500"/>
                            <a:gd name="connsiteX34" fmla="*/ 2352702 w 5457852"/>
                            <a:gd name="connsiteY34" fmla="*/ 2381250 h 2476500"/>
                            <a:gd name="connsiteX35" fmla="*/ 3114702 w 5457852"/>
                            <a:gd name="connsiteY35" fmla="*/ 2371725 h 2476500"/>
                            <a:gd name="connsiteX36" fmla="*/ 3200427 w 5457852"/>
                            <a:gd name="connsiteY36" fmla="*/ 2343150 h 2476500"/>
                            <a:gd name="connsiteX37" fmla="*/ 3362352 w 5457852"/>
                            <a:gd name="connsiteY37" fmla="*/ 2314575 h 2476500"/>
                            <a:gd name="connsiteX38" fmla="*/ 3676677 w 5457852"/>
                            <a:gd name="connsiteY38" fmla="*/ 2286000 h 2476500"/>
                            <a:gd name="connsiteX39" fmla="*/ 3743352 w 5457852"/>
                            <a:gd name="connsiteY39" fmla="*/ 2266950 h 2476500"/>
                            <a:gd name="connsiteX40" fmla="*/ 3981477 w 5457852"/>
                            <a:gd name="connsiteY40" fmla="*/ 2247900 h 2476500"/>
                            <a:gd name="connsiteX41" fmla="*/ 4057677 w 5457852"/>
                            <a:gd name="connsiteY41" fmla="*/ 2238375 h 2476500"/>
                            <a:gd name="connsiteX42" fmla="*/ 4276752 w 5457852"/>
                            <a:gd name="connsiteY42" fmla="*/ 2200275 h 2476500"/>
                            <a:gd name="connsiteX43" fmla="*/ 4391052 w 5457852"/>
                            <a:gd name="connsiteY43" fmla="*/ 2171700 h 2476500"/>
                            <a:gd name="connsiteX44" fmla="*/ 4467252 w 5457852"/>
                            <a:gd name="connsiteY44" fmla="*/ 2152650 h 2476500"/>
                            <a:gd name="connsiteX45" fmla="*/ 4514877 w 5457852"/>
                            <a:gd name="connsiteY45" fmla="*/ 2143125 h 2476500"/>
                            <a:gd name="connsiteX46" fmla="*/ 4600602 w 5457852"/>
                            <a:gd name="connsiteY46" fmla="*/ 2114550 h 2476500"/>
                            <a:gd name="connsiteX47" fmla="*/ 4667277 w 5457852"/>
                            <a:gd name="connsiteY47" fmla="*/ 2076450 h 2476500"/>
                            <a:gd name="connsiteX48" fmla="*/ 4781577 w 5457852"/>
                            <a:gd name="connsiteY48" fmla="*/ 2028825 h 2476500"/>
                            <a:gd name="connsiteX49" fmla="*/ 4800627 w 5457852"/>
                            <a:gd name="connsiteY49" fmla="*/ 2000250 h 2476500"/>
                            <a:gd name="connsiteX50" fmla="*/ 4838727 w 5457852"/>
                            <a:gd name="connsiteY50" fmla="*/ 1990725 h 2476500"/>
                            <a:gd name="connsiteX51" fmla="*/ 4895877 w 5457852"/>
                            <a:gd name="connsiteY51" fmla="*/ 1952625 h 2476500"/>
                            <a:gd name="connsiteX52" fmla="*/ 4924452 w 5457852"/>
                            <a:gd name="connsiteY52" fmla="*/ 1924050 h 2476500"/>
                            <a:gd name="connsiteX53" fmla="*/ 5000652 w 5457852"/>
                            <a:gd name="connsiteY53" fmla="*/ 1866900 h 2476500"/>
                            <a:gd name="connsiteX54" fmla="*/ 5048277 w 5457852"/>
                            <a:gd name="connsiteY54" fmla="*/ 1800225 h 2476500"/>
                            <a:gd name="connsiteX55" fmla="*/ 5067327 w 5457852"/>
                            <a:gd name="connsiteY55" fmla="*/ 1771650 h 2476500"/>
                            <a:gd name="connsiteX56" fmla="*/ 5095902 w 5457852"/>
                            <a:gd name="connsiteY56" fmla="*/ 1752600 h 2476500"/>
                            <a:gd name="connsiteX57" fmla="*/ 5124477 w 5457852"/>
                            <a:gd name="connsiteY57" fmla="*/ 1724025 h 2476500"/>
                            <a:gd name="connsiteX58" fmla="*/ 5172102 w 5457852"/>
                            <a:gd name="connsiteY58" fmla="*/ 1647825 h 2476500"/>
                            <a:gd name="connsiteX59" fmla="*/ 5191152 w 5457852"/>
                            <a:gd name="connsiteY59" fmla="*/ 1609725 h 2476500"/>
                            <a:gd name="connsiteX60" fmla="*/ 5219727 w 5457852"/>
                            <a:gd name="connsiteY60" fmla="*/ 1571625 h 2476500"/>
                            <a:gd name="connsiteX61" fmla="*/ 5267352 w 5457852"/>
                            <a:gd name="connsiteY61" fmla="*/ 1495425 h 2476500"/>
                            <a:gd name="connsiteX62" fmla="*/ 5295927 w 5457852"/>
                            <a:gd name="connsiteY62" fmla="*/ 1400175 h 2476500"/>
                            <a:gd name="connsiteX63" fmla="*/ 5314977 w 5457852"/>
                            <a:gd name="connsiteY63" fmla="*/ 1371600 h 2476500"/>
                            <a:gd name="connsiteX64" fmla="*/ 5324502 w 5457852"/>
                            <a:gd name="connsiteY64" fmla="*/ 1343025 h 2476500"/>
                            <a:gd name="connsiteX65" fmla="*/ 5343552 w 5457852"/>
                            <a:gd name="connsiteY65" fmla="*/ 1304925 h 2476500"/>
                            <a:gd name="connsiteX66" fmla="*/ 5353077 w 5457852"/>
                            <a:gd name="connsiteY66" fmla="*/ 1266825 h 2476500"/>
                            <a:gd name="connsiteX67" fmla="*/ 5372127 w 5457852"/>
                            <a:gd name="connsiteY67" fmla="*/ 1181100 h 2476500"/>
                            <a:gd name="connsiteX68" fmla="*/ 5391177 w 5457852"/>
                            <a:gd name="connsiteY68" fmla="*/ 1123950 h 2476500"/>
                            <a:gd name="connsiteX69" fmla="*/ 5400702 w 5457852"/>
                            <a:gd name="connsiteY69" fmla="*/ 1085850 h 2476500"/>
                            <a:gd name="connsiteX70" fmla="*/ 5419752 w 5457852"/>
                            <a:gd name="connsiteY70" fmla="*/ 1028700 h 2476500"/>
                            <a:gd name="connsiteX71" fmla="*/ 5429277 w 5457852"/>
                            <a:gd name="connsiteY71" fmla="*/ 1000125 h 2476500"/>
                            <a:gd name="connsiteX72" fmla="*/ 5438802 w 5457852"/>
                            <a:gd name="connsiteY72" fmla="*/ 923925 h 2476500"/>
                            <a:gd name="connsiteX73" fmla="*/ 5448327 w 5457852"/>
                            <a:gd name="connsiteY73" fmla="*/ 771525 h 2476500"/>
                            <a:gd name="connsiteX74" fmla="*/ 5457852 w 5457852"/>
                            <a:gd name="connsiteY74" fmla="*/ 638175 h 2476500"/>
                            <a:gd name="connsiteX75" fmla="*/ 5429277 w 5457852"/>
                            <a:gd name="connsiteY75" fmla="*/ 438150 h 2476500"/>
                            <a:gd name="connsiteX76" fmla="*/ 5419752 w 5457852"/>
                            <a:gd name="connsiteY76" fmla="*/ 390525 h 2476500"/>
                            <a:gd name="connsiteX77" fmla="*/ 5410227 w 5457852"/>
                            <a:gd name="connsiteY77" fmla="*/ 333375 h 2476500"/>
                            <a:gd name="connsiteX78" fmla="*/ 5372127 w 5457852"/>
                            <a:gd name="connsiteY78" fmla="*/ 276225 h 2476500"/>
                            <a:gd name="connsiteX79" fmla="*/ 5343552 w 5457852"/>
                            <a:gd name="connsiteY79" fmla="*/ 209550 h 2476500"/>
                            <a:gd name="connsiteX80" fmla="*/ 5334027 w 5457852"/>
                            <a:gd name="connsiteY80" fmla="*/ 180975 h 2476500"/>
                            <a:gd name="connsiteX81" fmla="*/ 5305452 w 5457852"/>
                            <a:gd name="connsiteY81" fmla="*/ 161925 h 2476500"/>
                            <a:gd name="connsiteX82" fmla="*/ 5286402 w 5457852"/>
                            <a:gd name="connsiteY82" fmla="*/ 133350 h 2476500"/>
                            <a:gd name="connsiteX83" fmla="*/ 5219727 w 5457852"/>
                            <a:gd name="connsiteY83" fmla="*/ 104775 h 2476500"/>
                            <a:gd name="connsiteX84" fmla="*/ 5191152 w 5457852"/>
                            <a:gd name="connsiteY84" fmla="*/ 85725 h 2476500"/>
                            <a:gd name="connsiteX85" fmla="*/ 5134002 w 5457852"/>
                            <a:gd name="connsiteY85" fmla="*/ 66675 h 2476500"/>
                            <a:gd name="connsiteX86" fmla="*/ 5048277 w 5457852"/>
                            <a:gd name="connsiteY86" fmla="*/ 28575 h 2476500"/>
                            <a:gd name="connsiteX87" fmla="*/ 5019702 w 5457852"/>
                            <a:gd name="connsiteY87" fmla="*/ 19050 h 2476500"/>
                            <a:gd name="connsiteX88" fmla="*/ 4791102 w 5457852"/>
                            <a:gd name="connsiteY88" fmla="*/ 0 h 2476500"/>
                            <a:gd name="connsiteX89" fmla="*/ 4495827 w 5457852"/>
                            <a:gd name="connsiteY89" fmla="*/ 9525 h 2476500"/>
                            <a:gd name="connsiteX90" fmla="*/ 4438677 w 5457852"/>
                            <a:gd name="connsiteY90" fmla="*/ 38100 h 2476500"/>
                            <a:gd name="connsiteX91" fmla="*/ 4381527 w 5457852"/>
                            <a:gd name="connsiteY91" fmla="*/ 57150 h 2476500"/>
                            <a:gd name="connsiteX92" fmla="*/ 4324377 w 5457852"/>
                            <a:gd name="connsiteY92" fmla="*/ 76200 h 2476500"/>
                            <a:gd name="connsiteX93" fmla="*/ 4295802 w 5457852"/>
                            <a:gd name="connsiteY93" fmla="*/ 85725 h 2476500"/>
                            <a:gd name="connsiteX94" fmla="*/ 4248177 w 5457852"/>
                            <a:gd name="connsiteY94" fmla="*/ 95250 h 2476500"/>
                            <a:gd name="connsiteX95" fmla="*/ 4095777 w 5457852"/>
                            <a:gd name="connsiteY95" fmla="*/ 123825 h 2476500"/>
                            <a:gd name="connsiteX96" fmla="*/ 4067202 w 5457852"/>
                            <a:gd name="connsiteY96" fmla="*/ 133350 h 2476500"/>
                            <a:gd name="connsiteX97" fmla="*/ 4029102 w 5457852"/>
                            <a:gd name="connsiteY97" fmla="*/ 142875 h 2476500"/>
                            <a:gd name="connsiteX98" fmla="*/ 4000527 w 5457852"/>
                            <a:gd name="connsiteY98" fmla="*/ 152400 h 2476500"/>
                            <a:gd name="connsiteX99" fmla="*/ 3962427 w 5457852"/>
                            <a:gd name="connsiteY99" fmla="*/ 161925 h 2476500"/>
                            <a:gd name="connsiteX100" fmla="*/ 3857652 w 5457852"/>
                            <a:gd name="connsiteY100" fmla="*/ 200025 h 2476500"/>
                            <a:gd name="connsiteX101" fmla="*/ 3819552 w 5457852"/>
                            <a:gd name="connsiteY101" fmla="*/ 209550 h 2476500"/>
                            <a:gd name="connsiteX102" fmla="*/ 3762402 w 5457852"/>
                            <a:gd name="connsiteY102" fmla="*/ 247650 h 2476500"/>
                            <a:gd name="connsiteX103" fmla="*/ 3733827 w 5457852"/>
                            <a:gd name="connsiteY103" fmla="*/ 266700 h 2476500"/>
                            <a:gd name="connsiteX104" fmla="*/ 3657627 w 5457852"/>
                            <a:gd name="connsiteY104" fmla="*/ 381000 h 2476500"/>
                            <a:gd name="connsiteX105" fmla="*/ 3638577 w 5457852"/>
                            <a:gd name="connsiteY105" fmla="*/ 409575 h 2476500"/>
                            <a:gd name="connsiteX106" fmla="*/ 3629052 w 5457852"/>
                            <a:gd name="connsiteY106" fmla="*/ 438150 h 2476500"/>
                            <a:gd name="connsiteX107" fmla="*/ 3590952 w 5457852"/>
                            <a:gd name="connsiteY107" fmla="*/ 495300 h 2476500"/>
                            <a:gd name="connsiteX108" fmla="*/ 3581427 w 5457852"/>
                            <a:gd name="connsiteY108" fmla="*/ 523875 h 2476500"/>
                            <a:gd name="connsiteX109" fmla="*/ 3562377 w 5457852"/>
                            <a:gd name="connsiteY109" fmla="*/ 552450 h 2476500"/>
                            <a:gd name="connsiteX110" fmla="*/ 3543327 w 5457852"/>
                            <a:gd name="connsiteY110" fmla="*/ 609600 h 2476500"/>
                            <a:gd name="connsiteX111" fmla="*/ 3524277 w 5457852"/>
                            <a:gd name="connsiteY111" fmla="*/ 666750 h 2476500"/>
                            <a:gd name="connsiteX112" fmla="*/ 3514752 w 5457852"/>
                            <a:gd name="connsiteY112" fmla="*/ 695325 h 2476500"/>
                            <a:gd name="connsiteX113" fmla="*/ 3505227 w 5457852"/>
                            <a:gd name="connsiteY113" fmla="*/ 723900 h 2476500"/>
                            <a:gd name="connsiteX114" fmla="*/ 3467127 w 5457852"/>
                            <a:gd name="connsiteY114" fmla="*/ 809625 h 2476500"/>
                            <a:gd name="connsiteX115" fmla="*/ 3457602 w 5457852"/>
                            <a:gd name="connsiteY115" fmla="*/ 838200 h 2476500"/>
                            <a:gd name="connsiteX116" fmla="*/ 3419502 w 5457852"/>
                            <a:gd name="connsiteY116" fmla="*/ 895350 h 2476500"/>
                            <a:gd name="connsiteX117" fmla="*/ 3400452 w 5457852"/>
                            <a:gd name="connsiteY117" fmla="*/ 923925 h 2476500"/>
                            <a:gd name="connsiteX118" fmla="*/ 3381402 w 5457852"/>
                            <a:gd name="connsiteY118" fmla="*/ 952500 h 2476500"/>
                            <a:gd name="connsiteX119" fmla="*/ 3324252 w 5457852"/>
                            <a:gd name="connsiteY119" fmla="*/ 990600 h 2476500"/>
                            <a:gd name="connsiteX120" fmla="*/ 3295677 w 5457852"/>
                            <a:gd name="connsiteY120" fmla="*/ 1009650 h 2476500"/>
                            <a:gd name="connsiteX121" fmla="*/ 3267102 w 5457852"/>
                            <a:gd name="connsiteY121" fmla="*/ 1019175 h 2476500"/>
                            <a:gd name="connsiteX122" fmla="*/ 3209952 w 5457852"/>
                            <a:gd name="connsiteY122" fmla="*/ 1047750 h 2476500"/>
                            <a:gd name="connsiteX123" fmla="*/ 3143277 w 5457852"/>
                            <a:gd name="connsiteY123" fmla="*/ 1057275 h 2476500"/>
                            <a:gd name="connsiteX124" fmla="*/ 2809902 w 5457852"/>
                            <a:gd name="connsiteY124" fmla="*/ 1047750 h 2476500"/>
                            <a:gd name="connsiteX125" fmla="*/ 2752752 w 5457852"/>
                            <a:gd name="connsiteY125" fmla="*/ 1028700 h 2476500"/>
                            <a:gd name="connsiteX126" fmla="*/ 2714652 w 5457852"/>
                            <a:gd name="connsiteY126" fmla="*/ 1019175 h 2476500"/>
                            <a:gd name="connsiteX127" fmla="*/ 2667027 w 5457852"/>
                            <a:gd name="connsiteY127" fmla="*/ 1009650 h 2476500"/>
                            <a:gd name="connsiteX128" fmla="*/ 2600352 w 5457852"/>
                            <a:gd name="connsiteY128" fmla="*/ 990600 h 2476500"/>
                            <a:gd name="connsiteX129" fmla="*/ 2447952 w 5457852"/>
                            <a:gd name="connsiteY129" fmla="*/ 962025 h 2476500"/>
                            <a:gd name="connsiteX130" fmla="*/ 2390802 w 5457852"/>
                            <a:gd name="connsiteY130" fmla="*/ 942975 h 2476500"/>
                            <a:gd name="connsiteX131" fmla="*/ 2362227 w 5457852"/>
                            <a:gd name="connsiteY131" fmla="*/ 933450 h 2476500"/>
                            <a:gd name="connsiteX132" fmla="*/ 2257452 w 5457852"/>
                            <a:gd name="connsiteY132" fmla="*/ 914400 h 2476500"/>
                            <a:gd name="connsiteX133" fmla="*/ 2190777 w 5457852"/>
                            <a:gd name="connsiteY133" fmla="*/ 895350 h 2476500"/>
                            <a:gd name="connsiteX134" fmla="*/ 2057427 w 5457852"/>
                            <a:gd name="connsiteY134" fmla="*/ 876300 h 2476500"/>
                            <a:gd name="connsiteX135" fmla="*/ 1990752 w 5457852"/>
                            <a:gd name="connsiteY135" fmla="*/ 857250 h 2476500"/>
                            <a:gd name="connsiteX136" fmla="*/ 1962177 w 5457852"/>
                            <a:gd name="connsiteY136" fmla="*/ 847725 h 2476500"/>
                            <a:gd name="connsiteX137" fmla="*/ 1876452 w 5457852"/>
                            <a:gd name="connsiteY137" fmla="*/ 828675 h 2476500"/>
                            <a:gd name="connsiteX138" fmla="*/ 1543077 w 5457852"/>
                            <a:gd name="connsiteY138" fmla="*/ 847725 h 2476500"/>
                            <a:gd name="connsiteX139" fmla="*/ 1400202 w 5457852"/>
                            <a:gd name="connsiteY139" fmla="*/ 866775 h 2476500"/>
                            <a:gd name="connsiteX140" fmla="*/ 1324002 w 5457852"/>
                            <a:gd name="connsiteY140" fmla="*/ 876300 h 2476500"/>
                            <a:gd name="connsiteX141" fmla="*/ 1247802 w 5457852"/>
                            <a:gd name="connsiteY141" fmla="*/ 895350 h 2476500"/>
                            <a:gd name="connsiteX142" fmla="*/ 1219227 w 5457852"/>
                            <a:gd name="connsiteY142" fmla="*/ 904875 h 2476500"/>
                            <a:gd name="connsiteX143" fmla="*/ 1162077 w 5457852"/>
                            <a:gd name="connsiteY143" fmla="*/ 914400 h 2476500"/>
                            <a:gd name="connsiteX144" fmla="*/ 1066827 w 5457852"/>
                            <a:gd name="connsiteY144" fmla="*/ 933450 h 2476500"/>
                            <a:gd name="connsiteX145" fmla="*/ 800127 w 5457852"/>
                            <a:gd name="connsiteY145" fmla="*/ 923925 h 2476500"/>
                            <a:gd name="connsiteX146" fmla="*/ 771552 w 5457852"/>
                            <a:gd name="connsiteY146" fmla="*/ 914400 h 2476500"/>
                            <a:gd name="connsiteX147" fmla="*/ 685827 w 5457852"/>
                            <a:gd name="connsiteY147" fmla="*/ 904875 h 2476500"/>
                            <a:gd name="connsiteX148" fmla="*/ 638202 w 5457852"/>
                            <a:gd name="connsiteY148" fmla="*/ 895350 h 2476500"/>
                            <a:gd name="connsiteX149" fmla="*/ 562002 w 5457852"/>
                            <a:gd name="connsiteY149" fmla="*/ 885825 h 2476500"/>
                            <a:gd name="connsiteX150" fmla="*/ 476277 w 5457852"/>
                            <a:gd name="connsiteY150" fmla="*/ 876300 h 2476500"/>
                            <a:gd name="connsiteX151" fmla="*/ 200052 w 5457852"/>
                            <a:gd name="connsiteY151" fmla="*/ 857250 h 2476500"/>
                            <a:gd name="connsiteX152" fmla="*/ 76227 w 5457852"/>
                            <a:gd name="connsiteY152" fmla="*/ 866775 h 2476500"/>
                            <a:gd name="connsiteX153" fmla="*/ 27 w 5457852"/>
                            <a:gd name="connsiteY153" fmla="*/ 885825 h 2476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</a:cxnLst>
                          <a:rect l="l" t="t" r="r" b="b"/>
                          <a:pathLst>
                            <a:path w="5457852" h="2476500">
                              <a:moveTo>
                                <a:pt x="27" y="885825"/>
                              </a:moveTo>
                              <a:cubicBezTo>
                                <a:pt x="1615" y="923925"/>
                                <a:pt x="57724" y="1025304"/>
                                <a:pt x="85752" y="1095375"/>
                              </a:cubicBezTo>
                              <a:cubicBezTo>
                                <a:pt x="89481" y="1104697"/>
                                <a:pt x="93019" y="1114167"/>
                                <a:pt x="95277" y="1123950"/>
                              </a:cubicBezTo>
                              <a:cubicBezTo>
                                <a:pt x="102558" y="1155500"/>
                                <a:pt x="114327" y="1219200"/>
                                <a:pt x="114327" y="1219200"/>
                              </a:cubicBezTo>
                              <a:cubicBezTo>
                                <a:pt x="111152" y="1336675"/>
                                <a:pt x="112981" y="1454392"/>
                                <a:pt x="104802" y="1571625"/>
                              </a:cubicBezTo>
                              <a:cubicBezTo>
                                <a:pt x="103404" y="1591657"/>
                                <a:pt x="85752" y="1628775"/>
                                <a:pt x="85752" y="1628775"/>
                              </a:cubicBezTo>
                              <a:cubicBezTo>
                                <a:pt x="88927" y="1711325"/>
                                <a:pt x="87566" y="1794175"/>
                                <a:pt x="95277" y="1876425"/>
                              </a:cubicBezTo>
                              <a:cubicBezTo>
                                <a:pt x="97151" y="1896418"/>
                                <a:pt x="103188" y="1916867"/>
                                <a:pt x="114327" y="1933575"/>
                              </a:cubicBezTo>
                              <a:cubicBezTo>
                                <a:pt x="127027" y="1952625"/>
                                <a:pt x="133377" y="1978025"/>
                                <a:pt x="152427" y="1990725"/>
                              </a:cubicBezTo>
                              <a:cubicBezTo>
                                <a:pt x="189356" y="2015344"/>
                                <a:pt x="170142" y="2006155"/>
                                <a:pt x="209577" y="2019300"/>
                              </a:cubicBezTo>
                              <a:cubicBezTo>
                                <a:pt x="222277" y="2028825"/>
                                <a:pt x="233800" y="2040165"/>
                                <a:pt x="247677" y="2047875"/>
                              </a:cubicBezTo>
                              <a:cubicBezTo>
                                <a:pt x="262623" y="2056178"/>
                                <a:pt x="279737" y="2059850"/>
                                <a:pt x="295302" y="2066925"/>
                              </a:cubicBezTo>
                              <a:cubicBezTo>
                                <a:pt x="314691" y="2075738"/>
                                <a:pt x="333029" y="2086760"/>
                                <a:pt x="352452" y="2095500"/>
                              </a:cubicBezTo>
                              <a:cubicBezTo>
                                <a:pt x="396553" y="2115345"/>
                                <a:pt x="438100" y="2144700"/>
                                <a:pt x="485802" y="2152650"/>
                              </a:cubicBezTo>
                              <a:cubicBezTo>
                                <a:pt x="555865" y="2164327"/>
                                <a:pt x="524216" y="2157491"/>
                                <a:pt x="581052" y="2171700"/>
                              </a:cubicBezTo>
                              <a:cubicBezTo>
                                <a:pt x="587402" y="2181225"/>
                                <a:pt x="591487" y="2192737"/>
                                <a:pt x="600102" y="2200275"/>
                              </a:cubicBezTo>
                              <a:cubicBezTo>
                                <a:pt x="617332" y="2215352"/>
                                <a:pt x="638202" y="2225675"/>
                                <a:pt x="657252" y="2238375"/>
                              </a:cubicBezTo>
                              <a:cubicBezTo>
                                <a:pt x="666777" y="2244725"/>
                                <a:pt x="674967" y="2253805"/>
                                <a:pt x="685827" y="2257425"/>
                              </a:cubicBezTo>
                              <a:cubicBezTo>
                                <a:pt x="695352" y="2260600"/>
                                <a:pt x="705227" y="2262872"/>
                                <a:pt x="714402" y="2266950"/>
                              </a:cubicBezTo>
                              <a:cubicBezTo>
                                <a:pt x="733865" y="2275600"/>
                                <a:pt x="751892" y="2287333"/>
                                <a:pt x="771552" y="2295525"/>
                              </a:cubicBezTo>
                              <a:cubicBezTo>
                                <a:pt x="790088" y="2303248"/>
                                <a:pt x="810058" y="2307117"/>
                                <a:pt x="828702" y="2314575"/>
                              </a:cubicBezTo>
                              <a:cubicBezTo>
                                <a:pt x="841885" y="2319848"/>
                                <a:pt x="853507" y="2328639"/>
                                <a:pt x="866802" y="2333625"/>
                              </a:cubicBezTo>
                              <a:cubicBezTo>
                                <a:pt x="879059" y="2338222"/>
                                <a:pt x="892870" y="2337993"/>
                                <a:pt x="904902" y="2343150"/>
                              </a:cubicBezTo>
                              <a:cubicBezTo>
                                <a:pt x="1036233" y="2399435"/>
                                <a:pt x="955988" y="2382115"/>
                                <a:pt x="1066827" y="2409825"/>
                              </a:cubicBezTo>
                              <a:cubicBezTo>
                                <a:pt x="1135503" y="2426994"/>
                                <a:pt x="1174226" y="2423335"/>
                                <a:pt x="1257327" y="2428875"/>
                              </a:cubicBezTo>
                              <a:cubicBezTo>
                                <a:pt x="1399543" y="2476280"/>
                                <a:pt x="1217043" y="2418514"/>
                                <a:pt x="1628802" y="2447925"/>
                              </a:cubicBezTo>
                              <a:cubicBezTo>
                                <a:pt x="1648831" y="2449356"/>
                                <a:pt x="1666471" y="2462105"/>
                                <a:pt x="1685952" y="2466975"/>
                              </a:cubicBezTo>
                              <a:cubicBezTo>
                                <a:pt x="1704688" y="2471659"/>
                                <a:pt x="1724052" y="2473325"/>
                                <a:pt x="1743102" y="2476500"/>
                              </a:cubicBezTo>
                              <a:cubicBezTo>
                                <a:pt x="1774852" y="2473325"/>
                                <a:pt x="1806990" y="2472855"/>
                                <a:pt x="1838352" y="2466975"/>
                              </a:cubicBezTo>
                              <a:cubicBezTo>
                                <a:pt x="1907769" y="2453959"/>
                                <a:pt x="1878304" y="2442871"/>
                                <a:pt x="1943127" y="2438400"/>
                              </a:cubicBezTo>
                              <a:cubicBezTo>
                                <a:pt x="2019212" y="2433153"/>
                                <a:pt x="2095527" y="2432050"/>
                                <a:pt x="2171727" y="2428875"/>
                              </a:cubicBezTo>
                              <a:cubicBezTo>
                                <a:pt x="2184427" y="2425700"/>
                                <a:pt x="2197240" y="2422946"/>
                                <a:pt x="2209827" y="2419350"/>
                              </a:cubicBezTo>
                              <a:cubicBezTo>
                                <a:pt x="2219481" y="2416592"/>
                                <a:pt x="2228662" y="2412260"/>
                                <a:pt x="2238402" y="2409825"/>
                              </a:cubicBezTo>
                              <a:cubicBezTo>
                                <a:pt x="2254108" y="2405898"/>
                                <a:pt x="2270321" y="2404227"/>
                                <a:pt x="2286027" y="2400300"/>
                              </a:cubicBezTo>
                              <a:cubicBezTo>
                                <a:pt x="2308451" y="2394694"/>
                                <a:pt x="2329601" y="2382047"/>
                                <a:pt x="2352702" y="2381250"/>
                              </a:cubicBezTo>
                              <a:cubicBezTo>
                                <a:pt x="2606571" y="2372496"/>
                                <a:pt x="2860702" y="2374900"/>
                                <a:pt x="3114702" y="2371725"/>
                              </a:cubicBezTo>
                              <a:cubicBezTo>
                                <a:pt x="3299016" y="2341006"/>
                                <a:pt x="3087099" y="2384360"/>
                                <a:pt x="3200427" y="2343150"/>
                              </a:cubicBezTo>
                              <a:cubicBezTo>
                                <a:pt x="3257678" y="2322332"/>
                                <a:pt x="3302043" y="2321276"/>
                                <a:pt x="3362352" y="2314575"/>
                              </a:cubicBezTo>
                              <a:cubicBezTo>
                                <a:pt x="3515619" y="2276258"/>
                                <a:pt x="3412391" y="2296571"/>
                                <a:pt x="3676677" y="2286000"/>
                              </a:cubicBezTo>
                              <a:cubicBezTo>
                                <a:pt x="3698902" y="2279650"/>
                                <a:pt x="3720416" y="2269817"/>
                                <a:pt x="3743352" y="2266950"/>
                              </a:cubicBezTo>
                              <a:cubicBezTo>
                                <a:pt x="3822366" y="2257073"/>
                                <a:pt x="3902463" y="2257777"/>
                                <a:pt x="3981477" y="2247900"/>
                              </a:cubicBezTo>
                              <a:lnTo>
                                <a:pt x="4057677" y="2238375"/>
                              </a:lnTo>
                              <a:cubicBezTo>
                                <a:pt x="4179938" y="2197621"/>
                                <a:pt x="4058205" y="2233898"/>
                                <a:pt x="4276752" y="2200275"/>
                              </a:cubicBezTo>
                              <a:cubicBezTo>
                                <a:pt x="4401082" y="2181147"/>
                                <a:pt x="4324828" y="2189761"/>
                                <a:pt x="4391052" y="2171700"/>
                              </a:cubicBezTo>
                              <a:cubicBezTo>
                                <a:pt x="4416311" y="2164811"/>
                                <a:pt x="4441741" y="2158537"/>
                                <a:pt x="4467252" y="2152650"/>
                              </a:cubicBezTo>
                              <a:cubicBezTo>
                                <a:pt x="4483027" y="2149010"/>
                                <a:pt x="4499370" y="2147777"/>
                                <a:pt x="4514877" y="2143125"/>
                              </a:cubicBezTo>
                              <a:cubicBezTo>
                                <a:pt x="4694216" y="2089323"/>
                                <a:pt x="4454375" y="2151107"/>
                                <a:pt x="4600602" y="2114550"/>
                              </a:cubicBezTo>
                              <a:cubicBezTo>
                                <a:pt x="4675039" y="2058722"/>
                                <a:pt x="4605740" y="2104421"/>
                                <a:pt x="4667277" y="2076450"/>
                              </a:cubicBezTo>
                              <a:cubicBezTo>
                                <a:pt x="4774721" y="2027612"/>
                                <a:pt x="4706922" y="2047489"/>
                                <a:pt x="4781577" y="2028825"/>
                              </a:cubicBezTo>
                              <a:cubicBezTo>
                                <a:pt x="4787927" y="2019300"/>
                                <a:pt x="4791102" y="2006600"/>
                                <a:pt x="4800627" y="2000250"/>
                              </a:cubicBezTo>
                              <a:cubicBezTo>
                                <a:pt x="4811519" y="1992988"/>
                                <a:pt x="4827018" y="1996579"/>
                                <a:pt x="4838727" y="1990725"/>
                              </a:cubicBezTo>
                              <a:cubicBezTo>
                                <a:pt x="4859205" y="1980486"/>
                                <a:pt x="4877805" y="1966681"/>
                                <a:pt x="4895877" y="1952625"/>
                              </a:cubicBezTo>
                              <a:cubicBezTo>
                                <a:pt x="4906510" y="1944355"/>
                                <a:pt x="4914026" y="1932580"/>
                                <a:pt x="4924452" y="1924050"/>
                              </a:cubicBezTo>
                              <a:cubicBezTo>
                                <a:pt x="4949025" y="1903945"/>
                                <a:pt x="4983040" y="1893318"/>
                                <a:pt x="5000652" y="1866900"/>
                              </a:cubicBezTo>
                              <a:cubicBezTo>
                                <a:pt x="5045547" y="1799557"/>
                                <a:pt x="4989204" y="1882927"/>
                                <a:pt x="5048277" y="1800225"/>
                              </a:cubicBezTo>
                              <a:cubicBezTo>
                                <a:pt x="5054931" y="1790910"/>
                                <a:pt x="5059232" y="1779745"/>
                                <a:pt x="5067327" y="1771650"/>
                              </a:cubicBezTo>
                              <a:cubicBezTo>
                                <a:pt x="5075422" y="1763555"/>
                                <a:pt x="5087108" y="1759929"/>
                                <a:pt x="5095902" y="1752600"/>
                              </a:cubicBezTo>
                              <a:cubicBezTo>
                                <a:pt x="5106250" y="1743976"/>
                                <a:pt x="5114952" y="1733550"/>
                                <a:pt x="5124477" y="1724025"/>
                              </a:cubicBezTo>
                              <a:cubicBezTo>
                                <a:pt x="5144083" y="1665206"/>
                                <a:pt x="5120335" y="1725476"/>
                                <a:pt x="5172102" y="1647825"/>
                              </a:cubicBezTo>
                              <a:cubicBezTo>
                                <a:pt x="5179978" y="1636011"/>
                                <a:pt x="5183627" y="1621766"/>
                                <a:pt x="5191152" y="1609725"/>
                              </a:cubicBezTo>
                              <a:cubicBezTo>
                                <a:pt x="5199566" y="1596263"/>
                                <a:pt x="5211313" y="1585087"/>
                                <a:pt x="5219727" y="1571625"/>
                              </a:cubicBezTo>
                              <a:cubicBezTo>
                                <a:pt x="5285101" y="1467027"/>
                                <a:pt x="5186404" y="1603356"/>
                                <a:pt x="5267352" y="1495425"/>
                              </a:cubicBezTo>
                              <a:cubicBezTo>
                                <a:pt x="5275268" y="1463760"/>
                                <a:pt x="5282676" y="1429990"/>
                                <a:pt x="5295927" y="1400175"/>
                              </a:cubicBezTo>
                              <a:cubicBezTo>
                                <a:pt x="5300576" y="1389714"/>
                                <a:pt x="5309857" y="1381839"/>
                                <a:pt x="5314977" y="1371600"/>
                              </a:cubicBezTo>
                              <a:cubicBezTo>
                                <a:pt x="5319467" y="1362620"/>
                                <a:pt x="5320547" y="1352253"/>
                                <a:pt x="5324502" y="1343025"/>
                              </a:cubicBezTo>
                              <a:cubicBezTo>
                                <a:pt x="5330095" y="1329974"/>
                                <a:pt x="5338566" y="1318220"/>
                                <a:pt x="5343552" y="1304925"/>
                              </a:cubicBezTo>
                              <a:cubicBezTo>
                                <a:pt x="5348149" y="1292668"/>
                                <a:pt x="5350237" y="1279604"/>
                                <a:pt x="5353077" y="1266825"/>
                              </a:cubicBezTo>
                              <a:cubicBezTo>
                                <a:pt x="5360846" y="1231865"/>
                                <a:pt x="5362172" y="1214285"/>
                                <a:pt x="5372127" y="1181100"/>
                              </a:cubicBezTo>
                              <a:cubicBezTo>
                                <a:pt x="5377897" y="1161866"/>
                                <a:pt x="5386307" y="1143431"/>
                                <a:pt x="5391177" y="1123950"/>
                              </a:cubicBezTo>
                              <a:cubicBezTo>
                                <a:pt x="5394352" y="1111250"/>
                                <a:pt x="5396940" y="1098389"/>
                                <a:pt x="5400702" y="1085850"/>
                              </a:cubicBezTo>
                              <a:cubicBezTo>
                                <a:pt x="5406472" y="1066616"/>
                                <a:pt x="5413402" y="1047750"/>
                                <a:pt x="5419752" y="1028700"/>
                              </a:cubicBezTo>
                              <a:lnTo>
                                <a:pt x="5429277" y="1000125"/>
                              </a:lnTo>
                              <a:cubicBezTo>
                                <a:pt x="5432452" y="974725"/>
                                <a:pt x="5436676" y="949434"/>
                                <a:pt x="5438802" y="923925"/>
                              </a:cubicBezTo>
                              <a:cubicBezTo>
                                <a:pt x="5443029" y="873202"/>
                                <a:pt x="5444941" y="822311"/>
                                <a:pt x="5448327" y="771525"/>
                              </a:cubicBezTo>
                              <a:cubicBezTo>
                                <a:pt x="5451291" y="727060"/>
                                <a:pt x="5454677" y="682625"/>
                                <a:pt x="5457852" y="638175"/>
                              </a:cubicBezTo>
                              <a:cubicBezTo>
                                <a:pt x="5448327" y="571500"/>
                                <a:pt x="5439518" y="504719"/>
                                <a:pt x="5429277" y="438150"/>
                              </a:cubicBezTo>
                              <a:cubicBezTo>
                                <a:pt x="5426815" y="422149"/>
                                <a:pt x="5422648" y="406453"/>
                                <a:pt x="5419752" y="390525"/>
                              </a:cubicBezTo>
                              <a:cubicBezTo>
                                <a:pt x="5416297" y="371524"/>
                                <a:pt x="5417655" y="351202"/>
                                <a:pt x="5410227" y="333375"/>
                              </a:cubicBezTo>
                              <a:cubicBezTo>
                                <a:pt x="5401421" y="312241"/>
                                <a:pt x="5372127" y="276225"/>
                                <a:pt x="5372127" y="276225"/>
                              </a:cubicBezTo>
                              <a:cubicBezTo>
                                <a:pt x="5352303" y="196931"/>
                                <a:pt x="5376441" y="275329"/>
                                <a:pt x="5343552" y="209550"/>
                              </a:cubicBezTo>
                              <a:cubicBezTo>
                                <a:pt x="5339062" y="200570"/>
                                <a:pt x="5340299" y="188815"/>
                                <a:pt x="5334027" y="180975"/>
                              </a:cubicBezTo>
                              <a:cubicBezTo>
                                <a:pt x="5326876" y="172036"/>
                                <a:pt x="5314977" y="168275"/>
                                <a:pt x="5305452" y="161925"/>
                              </a:cubicBezTo>
                              <a:cubicBezTo>
                                <a:pt x="5299102" y="152400"/>
                                <a:pt x="5295196" y="140679"/>
                                <a:pt x="5286402" y="133350"/>
                              </a:cubicBezTo>
                              <a:cubicBezTo>
                                <a:pt x="5256671" y="108575"/>
                                <a:pt x="5249504" y="119664"/>
                                <a:pt x="5219727" y="104775"/>
                              </a:cubicBezTo>
                              <a:cubicBezTo>
                                <a:pt x="5209488" y="99655"/>
                                <a:pt x="5201613" y="90374"/>
                                <a:pt x="5191152" y="85725"/>
                              </a:cubicBezTo>
                              <a:cubicBezTo>
                                <a:pt x="5172802" y="77570"/>
                                <a:pt x="5150710" y="77814"/>
                                <a:pt x="5134002" y="66675"/>
                              </a:cubicBezTo>
                              <a:cubicBezTo>
                                <a:pt x="5088719" y="36486"/>
                                <a:pt x="5116287" y="51245"/>
                                <a:pt x="5048277" y="28575"/>
                              </a:cubicBezTo>
                              <a:lnTo>
                                <a:pt x="5019702" y="19050"/>
                              </a:lnTo>
                              <a:cubicBezTo>
                                <a:pt x="4927802" y="-11583"/>
                                <a:pt x="5001156" y="10003"/>
                                <a:pt x="4791102" y="0"/>
                              </a:cubicBezTo>
                              <a:cubicBezTo>
                                <a:pt x="4692677" y="3175"/>
                                <a:pt x="4594133" y="3742"/>
                                <a:pt x="4495827" y="9525"/>
                              </a:cubicBezTo>
                              <a:cubicBezTo>
                                <a:pt x="4465800" y="11291"/>
                                <a:pt x="4464880" y="26454"/>
                                <a:pt x="4438677" y="38100"/>
                              </a:cubicBezTo>
                              <a:cubicBezTo>
                                <a:pt x="4420327" y="46255"/>
                                <a:pt x="4400577" y="50800"/>
                                <a:pt x="4381527" y="57150"/>
                              </a:cubicBezTo>
                              <a:lnTo>
                                <a:pt x="4324377" y="76200"/>
                              </a:lnTo>
                              <a:cubicBezTo>
                                <a:pt x="4314852" y="79375"/>
                                <a:pt x="4305647" y="83756"/>
                                <a:pt x="4295802" y="85725"/>
                              </a:cubicBezTo>
                              <a:cubicBezTo>
                                <a:pt x="4279927" y="88900"/>
                                <a:pt x="4264120" y="92437"/>
                                <a:pt x="4248177" y="95250"/>
                              </a:cubicBezTo>
                              <a:cubicBezTo>
                                <a:pt x="4182446" y="106850"/>
                                <a:pt x="4150512" y="108186"/>
                                <a:pt x="4095777" y="123825"/>
                              </a:cubicBezTo>
                              <a:cubicBezTo>
                                <a:pt x="4086123" y="126583"/>
                                <a:pt x="4076856" y="130592"/>
                                <a:pt x="4067202" y="133350"/>
                              </a:cubicBezTo>
                              <a:cubicBezTo>
                                <a:pt x="4054615" y="136946"/>
                                <a:pt x="4041689" y="139279"/>
                                <a:pt x="4029102" y="142875"/>
                              </a:cubicBezTo>
                              <a:cubicBezTo>
                                <a:pt x="4019448" y="145633"/>
                                <a:pt x="4010181" y="149642"/>
                                <a:pt x="4000527" y="152400"/>
                              </a:cubicBezTo>
                              <a:cubicBezTo>
                                <a:pt x="3987940" y="155996"/>
                                <a:pt x="3974966" y="158163"/>
                                <a:pt x="3962427" y="161925"/>
                              </a:cubicBezTo>
                              <a:cubicBezTo>
                                <a:pt x="3806768" y="208623"/>
                                <a:pt x="3993987" y="154580"/>
                                <a:pt x="3857652" y="200025"/>
                              </a:cubicBezTo>
                              <a:cubicBezTo>
                                <a:pt x="3845233" y="204165"/>
                                <a:pt x="3832252" y="206375"/>
                                <a:pt x="3819552" y="209550"/>
                              </a:cubicBezTo>
                              <a:lnTo>
                                <a:pt x="3762402" y="247650"/>
                              </a:lnTo>
                              <a:lnTo>
                                <a:pt x="3733827" y="266700"/>
                              </a:lnTo>
                              <a:lnTo>
                                <a:pt x="3657627" y="381000"/>
                              </a:lnTo>
                              <a:cubicBezTo>
                                <a:pt x="3651277" y="390525"/>
                                <a:pt x="3642197" y="398715"/>
                                <a:pt x="3638577" y="409575"/>
                              </a:cubicBezTo>
                              <a:cubicBezTo>
                                <a:pt x="3635402" y="419100"/>
                                <a:pt x="3633928" y="429373"/>
                                <a:pt x="3629052" y="438150"/>
                              </a:cubicBezTo>
                              <a:cubicBezTo>
                                <a:pt x="3617933" y="458164"/>
                                <a:pt x="3598192" y="473580"/>
                                <a:pt x="3590952" y="495300"/>
                              </a:cubicBezTo>
                              <a:cubicBezTo>
                                <a:pt x="3587777" y="504825"/>
                                <a:pt x="3585917" y="514895"/>
                                <a:pt x="3581427" y="523875"/>
                              </a:cubicBezTo>
                              <a:cubicBezTo>
                                <a:pt x="3576307" y="534114"/>
                                <a:pt x="3567026" y="541989"/>
                                <a:pt x="3562377" y="552450"/>
                              </a:cubicBezTo>
                              <a:cubicBezTo>
                                <a:pt x="3554222" y="570800"/>
                                <a:pt x="3549677" y="590550"/>
                                <a:pt x="3543327" y="609600"/>
                              </a:cubicBezTo>
                              <a:lnTo>
                                <a:pt x="3524277" y="666750"/>
                              </a:lnTo>
                              <a:lnTo>
                                <a:pt x="3514752" y="695325"/>
                              </a:lnTo>
                              <a:cubicBezTo>
                                <a:pt x="3511577" y="704850"/>
                                <a:pt x="3510796" y="715546"/>
                                <a:pt x="3505227" y="723900"/>
                              </a:cubicBezTo>
                              <a:cubicBezTo>
                                <a:pt x="3475038" y="769183"/>
                                <a:pt x="3489797" y="741615"/>
                                <a:pt x="3467127" y="809625"/>
                              </a:cubicBezTo>
                              <a:cubicBezTo>
                                <a:pt x="3463952" y="819150"/>
                                <a:pt x="3463171" y="829846"/>
                                <a:pt x="3457602" y="838200"/>
                              </a:cubicBezTo>
                              <a:lnTo>
                                <a:pt x="3419502" y="895350"/>
                              </a:lnTo>
                              <a:lnTo>
                                <a:pt x="3400452" y="923925"/>
                              </a:lnTo>
                              <a:cubicBezTo>
                                <a:pt x="3394102" y="933450"/>
                                <a:pt x="3390927" y="946150"/>
                                <a:pt x="3381402" y="952500"/>
                              </a:cubicBezTo>
                              <a:lnTo>
                                <a:pt x="3324252" y="990600"/>
                              </a:lnTo>
                              <a:cubicBezTo>
                                <a:pt x="3314727" y="996950"/>
                                <a:pt x="3306537" y="1006030"/>
                                <a:pt x="3295677" y="1009650"/>
                              </a:cubicBezTo>
                              <a:cubicBezTo>
                                <a:pt x="3286152" y="1012825"/>
                                <a:pt x="3276082" y="1014685"/>
                                <a:pt x="3267102" y="1019175"/>
                              </a:cubicBezTo>
                              <a:cubicBezTo>
                                <a:pt x="3229640" y="1037906"/>
                                <a:pt x="3249854" y="1039770"/>
                                <a:pt x="3209952" y="1047750"/>
                              </a:cubicBezTo>
                              <a:cubicBezTo>
                                <a:pt x="3187937" y="1052153"/>
                                <a:pt x="3165502" y="1054100"/>
                                <a:pt x="3143277" y="1057275"/>
                              </a:cubicBezTo>
                              <a:cubicBezTo>
                                <a:pt x="3032152" y="1054100"/>
                                <a:pt x="2920776" y="1055863"/>
                                <a:pt x="2809902" y="1047750"/>
                              </a:cubicBezTo>
                              <a:cubicBezTo>
                                <a:pt x="2789875" y="1046285"/>
                                <a:pt x="2772233" y="1033570"/>
                                <a:pt x="2752752" y="1028700"/>
                              </a:cubicBezTo>
                              <a:cubicBezTo>
                                <a:pt x="2740052" y="1025525"/>
                                <a:pt x="2727431" y="1022015"/>
                                <a:pt x="2714652" y="1019175"/>
                              </a:cubicBezTo>
                              <a:cubicBezTo>
                                <a:pt x="2698848" y="1015663"/>
                                <a:pt x="2682733" y="1013577"/>
                                <a:pt x="2667027" y="1009650"/>
                              </a:cubicBezTo>
                              <a:cubicBezTo>
                                <a:pt x="2644603" y="1004044"/>
                                <a:pt x="2622874" y="995797"/>
                                <a:pt x="2600352" y="990600"/>
                              </a:cubicBezTo>
                              <a:cubicBezTo>
                                <a:pt x="2544125" y="977625"/>
                                <a:pt x="2507046" y="981723"/>
                                <a:pt x="2447952" y="962025"/>
                              </a:cubicBezTo>
                              <a:lnTo>
                                <a:pt x="2390802" y="942975"/>
                              </a:lnTo>
                              <a:cubicBezTo>
                                <a:pt x="2381277" y="939800"/>
                                <a:pt x="2372131" y="935101"/>
                                <a:pt x="2362227" y="933450"/>
                              </a:cubicBezTo>
                              <a:cubicBezTo>
                                <a:pt x="2336751" y="929204"/>
                                <a:pt x="2284077" y="921056"/>
                                <a:pt x="2257452" y="914400"/>
                              </a:cubicBezTo>
                              <a:cubicBezTo>
                                <a:pt x="2130168" y="882579"/>
                                <a:pt x="2351126" y="930983"/>
                                <a:pt x="2190777" y="895350"/>
                              </a:cubicBezTo>
                              <a:cubicBezTo>
                                <a:pt x="2130123" y="881871"/>
                                <a:pt x="2132313" y="884621"/>
                                <a:pt x="2057427" y="876300"/>
                              </a:cubicBezTo>
                              <a:cubicBezTo>
                                <a:pt x="1988914" y="853462"/>
                                <a:pt x="2074473" y="881170"/>
                                <a:pt x="1990752" y="857250"/>
                              </a:cubicBezTo>
                              <a:cubicBezTo>
                                <a:pt x="1981098" y="854492"/>
                                <a:pt x="1971978" y="849903"/>
                                <a:pt x="1962177" y="847725"/>
                              </a:cubicBezTo>
                              <a:cubicBezTo>
                                <a:pt x="1861597" y="825374"/>
                                <a:pt x="1940778" y="850117"/>
                                <a:pt x="1876452" y="828675"/>
                              </a:cubicBezTo>
                              <a:lnTo>
                                <a:pt x="1543077" y="847725"/>
                              </a:lnTo>
                              <a:cubicBezTo>
                                <a:pt x="1457886" y="853533"/>
                                <a:pt x="1472460" y="856452"/>
                                <a:pt x="1400202" y="866775"/>
                              </a:cubicBezTo>
                              <a:cubicBezTo>
                                <a:pt x="1374862" y="870395"/>
                                <a:pt x="1349161" y="871583"/>
                                <a:pt x="1324002" y="876300"/>
                              </a:cubicBezTo>
                              <a:cubicBezTo>
                                <a:pt x="1298269" y="881125"/>
                                <a:pt x="1272640" y="887071"/>
                                <a:pt x="1247802" y="895350"/>
                              </a:cubicBezTo>
                              <a:cubicBezTo>
                                <a:pt x="1238277" y="898525"/>
                                <a:pt x="1229028" y="902697"/>
                                <a:pt x="1219227" y="904875"/>
                              </a:cubicBezTo>
                              <a:cubicBezTo>
                                <a:pt x="1200374" y="909065"/>
                                <a:pt x="1180930" y="910210"/>
                                <a:pt x="1162077" y="914400"/>
                              </a:cubicBezTo>
                              <a:cubicBezTo>
                                <a:pt x="1042380" y="940999"/>
                                <a:pt x="1299570" y="900201"/>
                                <a:pt x="1066827" y="933450"/>
                              </a:cubicBezTo>
                              <a:cubicBezTo>
                                <a:pt x="977927" y="930275"/>
                                <a:pt x="888899" y="929652"/>
                                <a:pt x="800127" y="923925"/>
                              </a:cubicBezTo>
                              <a:cubicBezTo>
                                <a:pt x="790108" y="923279"/>
                                <a:pt x="781456" y="916051"/>
                                <a:pt x="771552" y="914400"/>
                              </a:cubicBezTo>
                              <a:cubicBezTo>
                                <a:pt x="743192" y="909673"/>
                                <a:pt x="714289" y="908941"/>
                                <a:pt x="685827" y="904875"/>
                              </a:cubicBezTo>
                              <a:cubicBezTo>
                                <a:pt x="669800" y="902585"/>
                                <a:pt x="654203" y="897812"/>
                                <a:pt x="638202" y="895350"/>
                              </a:cubicBezTo>
                              <a:cubicBezTo>
                                <a:pt x="612902" y="891458"/>
                                <a:pt x="587424" y="888816"/>
                                <a:pt x="562002" y="885825"/>
                              </a:cubicBezTo>
                              <a:cubicBezTo>
                                <a:pt x="533448" y="882466"/>
                                <a:pt x="504910" y="878903"/>
                                <a:pt x="476277" y="876300"/>
                              </a:cubicBezTo>
                              <a:cubicBezTo>
                                <a:pt x="387647" y="868243"/>
                                <a:pt x="288097" y="862753"/>
                                <a:pt x="200052" y="857250"/>
                              </a:cubicBezTo>
                              <a:cubicBezTo>
                                <a:pt x="158777" y="860425"/>
                                <a:pt x="116915" y="859146"/>
                                <a:pt x="76227" y="866775"/>
                              </a:cubicBezTo>
                              <a:cubicBezTo>
                                <a:pt x="64975" y="868885"/>
                                <a:pt x="-1561" y="847725"/>
                                <a:pt x="27" y="88582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4392832">
              <v:shape id="Freeform: Shape 32" style="position:absolute;margin-left:58.5pt;margin-top:203.55pt;width:420pt;height:197.25pt;z-index:251660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7852,2476500" o:spid="_x0000_s1026" filled="f" strokecolor="red" strokeweight="2.25pt" path="m27,885825v1588,38100,57697,139479,85725,209550c89481,1104697,93019,1114167,95277,1123950v7281,31550,19050,95250,19050,95250c111152,1336675,112981,1454392,104802,1571625v-1398,20032,-19050,57150,-19050,57150c88927,1711325,87566,1794175,95277,1876425v1874,19993,7911,40442,19050,57150c127027,1952625,133377,1978025,152427,1990725v36929,24619,17715,15430,57150,28575c222277,2028825,233800,2040165,247677,2047875v14946,8303,32060,11975,47625,19050c314691,2075738,333029,2086760,352452,2095500v44101,19845,85648,49200,133350,57150c555865,2164327,524216,2157491,581052,2171700v6350,9525,10435,21037,19050,28575c617332,2215352,638202,2225675,657252,2238375v9525,6350,17715,15430,28575,19050c695352,2260600,705227,2262872,714402,2266950v19463,8650,37490,20383,57150,28575c790088,2303248,810058,2307117,828702,2314575v13183,5273,24805,14064,38100,19050c879059,2338222,892870,2337993,904902,2343150v131331,56285,51086,38965,161925,66675c1135503,2426994,1174226,2423335,1257327,2428875v142216,47405,-40284,-10361,371475,19050c1648831,2449356,1666471,2462105,1685952,2466975v18736,4684,38100,6350,57150,9525c1774852,2473325,1806990,2472855,1838352,2466975v69417,-13016,39952,-24104,104775,-28575c2019212,2433153,2095527,2432050,2171727,2428875v12700,-3175,25513,-5929,38100,-9525c2219481,2416592,2228662,2412260,2238402,2409825v15706,-3927,31919,-5598,47625,-9525c2308451,2394694,2329601,2382047,2352702,2381250v253869,-8754,508000,-6350,762000,-9525c3299016,2341006,3087099,2384360,3200427,2343150v57251,-20818,101616,-21874,161925,-28575c3515619,2276258,3412391,2296571,3676677,2286000v22225,-6350,43739,-16183,66675,-19050c3822366,2257073,3902463,2257777,3981477,2247900r76200,-9525c4179938,2197621,4058205,2233898,4276752,2200275v124330,-19128,48076,-10514,114300,-28575c4416311,2164811,4441741,2158537,4467252,2152650v15775,-3640,32118,-4873,47625,-9525c4694216,2089323,4454375,2151107,4600602,2114550v74437,-55828,5138,-10129,66675,-38100c4774721,2027612,4706922,2047489,4781577,2028825v6350,-9525,9525,-22225,19050,-28575c4811519,1992988,4827018,1996579,4838727,1990725v20478,-10239,39078,-24044,57150,-38100c4906510,1944355,4914026,1932580,4924452,1924050v24573,-20105,58588,-30732,76200,-57150c5045547,1799557,4989204,1882927,5048277,1800225v6654,-9315,10955,-20480,19050,-28575c5075422,1763555,5087108,1759929,5095902,1752600v10348,-8624,19050,-19050,28575,-28575c5144083,1665206,5120335,1725476,5172102,1647825v7876,-11814,11525,-26059,19050,-38100c5199566,1596263,5211313,1585087,5219727,1571625v65374,-104598,-33323,31731,47625,-76200c5275268,1463760,5282676,1429990,5295927,1400175v4649,-10461,13930,-18336,19050,-28575c5319467,1362620,5320547,1352253,5324502,1343025v5593,-13051,14064,-24805,19050,-38100c5348149,1292668,5350237,1279604,5353077,1266825v7769,-34960,9095,-52540,19050,-85725c5377897,1161866,5386307,1143431,5391177,1123950v3175,-12700,5763,-25561,9525,-38100c5406472,1066616,5413402,1047750,5419752,1028700r9525,-28575c5432452,974725,5436676,949434,5438802,923925v4227,-50723,6139,-101614,9525,-152400c5451291,727060,5454677,682625,5457852,638175v-9525,-66675,-18334,-133456,-28575,-200025c5426815,422149,5422648,406453,5419752,390525v-3455,-19001,-2097,-39323,-9525,-57150c5401421,312241,5372127,276225,5372127,276225v-19824,-79294,4314,-896,-28575,-66675c5339062,200570,5340299,188815,5334027,180975v-7151,-8939,-19050,-12700,-28575,-19050c5299102,152400,5295196,140679,5286402,133350v-29731,-24775,-36898,-13686,-66675,-28575c5209488,99655,5201613,90374,5191152,85725v-18350,-8155,-40442,-7911,-57150,-19050c5088719,36486,5116287,51245,5048277,28575r-28575,-9525c4927802,-11583,5001156,10003,4791102,v-98425,3175,-196969,3742,-295275,9525c4465800,11291,4464880,26454,4438677,38100v-18350,8155,-38100,12700,-57150,19050l4324377,76200v-9525,3175,-18730,7556,-28575,9525c4279927,88900,4264120,92437,4248177,95250v-65731,11600,-97665,12936,-152400,28575c4086123,126583,4076856,130592,4067202,133350v-12587,3596,-25513,5929,-38100,9525c4019448,145633,4010181,149642,4000527,152400v-12587,3596,-25561,5763,-38100,9525c3806768,208623,3993987,154580,3857652,200025v-12419,4140,-25400,6350,-38100,9525l3762402,247650r-28575,19050l3657627,381000v-6350,9525,-15430,17715,-19050,28575c3635402,419100,3633928,429373,3629052,438150v-11119,20014,-30860,35430,-38100,57150c3587777,504825,3585917,514895,3581427,523875v-5120,10239,-14401,18114,-19050,28575c3554222,570800,3549677,590550,3543327,609600r-19050,57150l3514752,695325v-3175,9525,-3956,20221,-9525,28575c3475038,769183,3489797,741615,3467127,809625v-3175,9525,-3956,20221,-9525,28575l3419502,895350r-19050,28575c3394102,933450,3390927,946150,3381402,952500r-57150,38100c3314727,996950,3306537,1006030,3295677,1009650v-9525,3175,-19595,5035,-28575,9525c3229640,1037906,3249854,1039770,3209952,1047750v-22015,4403,-44450,6350,-66675,9525c3032152,1054100,2920776,1055863,2809902,1047750v-20027,-1465,-37669,-14180,-57150,-19050c2740052,1025525,2727431,1022015,2714652,1019175v-15804,-3512,-31919,-5598,-47625,-9525c2644603,1004044,2622874,995797,2600352,990600v-56227,-12975,-93306,-8877,-152400,-28575l2390802,942975v-9525,-3175,-18671,-7874,-28575,-9525c2336751,929204,2284077,921056,2257452,914400v-127284,-31821,93674,16583,-66675,-19050c2130123,881871,2132313,884621,2057427,876300v-68513,-22838,17046,4870,-66675,-19050c1981098,854492,1971978,849903,1962177,847725v-100580,-22351,-21399,2392,-85725,-19050l1543077,847725v-85191,5808,-70617,8727,-142875,19050c1374862,870395,1349161,871583,1324002,876300v-25733,4825,-51362,10771,-76200,19050c1238277,898525,1229028,902697,1219227,904875v-18853,4190,-38297,5335,-57150,9525c1042380,940999,1299570,900201,1066827,933450v-88900,-3175,-177928,-3798,-266700,-9525c790108,923279,781456,916051,771552,914400v-28360,-4727,-57263,-5459,-85725,-9525c669800,902585,654203,897812,638202,895350v-25300,-3892,-50778,-6534,-76200,-9525c533448,882466,504910,878903,476277,876300,387647,868243,288097,862753,200052,857250v-41275,3175,-83137,1896,-123825,9525c64975,868885,-1561,847725,27,88582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" w14:anchorId="190363F8">
                <v:stroke dashstyle="dash"/>
                <v:path arrowok="t" o:connecttype="custom" o:connectlocs="26,896046;83806,1108014;93115,1136919;111733,1233268;102424,1589759;83806,1647569;93115,1898076;111733,1955885;148968,2013695;204821,2042600;242057,2071504;288601,2090774;344454,2119679;474778,2177488;567867,2196758;586484,2225663;642337,2264202;670264,2283472;698190,2293107;754044,2322012;809897,2341282;847132,2360551;884368,2370186;1042618,2437631;1228795,2456900;1591841,2476170;1647694,2495440;1703547,2505075;1796635,2495440;1899033,2466535;2122445,2456900;2159681,2447266;2187607,2437631;2234151,2427996;2299313,2408726;3044022,2399091;3127801,2370186;3286052,2341282;3593244,2312377;3658406,2293107;3891128,2273837;3965598,2264202;4179702,2225663;4291408,2196758;4365879,2177488;4412423,2167853;4496203,2138949;4561365,2100409;4673071,2052235;4691689,2023330;4728924,2013695;4784778,1975155;4812704,1946251;4887175,1888441;4933719,1820997;4952337,1792092;4980264,1772822;5008190,1743918;5054734,1666838;5073352,1628299;5101279,1589759;5147823,1512680;5175749,1416331;5194367,1387426;5203676,1358521;5222294,1319982;5231603,1281442;5250220,1194728;5268838,1136919;5278147,1098379;5296765,1040570;5306073,1011665;5315382,934586;5324691,780427;5334000,645539;5306073,443206;5296765,395031;5287456,337222;5250220,279412;5222294,211968;5212985,183063;5185058,163793;5166441,134889;5101279,105984;5073352,86714;5017499,67444;4933719,28905;4905793,19270;4682380,0;4393806,9635;4337953,38540;4282099,57809;4226246,77079;4198320,86714;4151775,96349;4002834,125254;3974907,134889;3937672,144524;3909745,154158;3872510,163793;3770112,202333;3732877,211968;3677024,250508;3649097,269777;3574627,385396;3556009,414301;3546700,443206;3509465,501015;3500156,529920;3481538,558824;3462920,616634;3444303,674443;3434994,703348;3425685,732253;3388449,818967;3379141,847872;3341905,905681;3323287,934586;3304670,963490;3248817,1002030;3220890,1021300;3192963,1030935;3137110,1059839;3071948,1069474;2746138,1059839;2690285,1040570;2653050,1030935;2606506,1021300;2541344,1002030;2392402,973125;2336549,953855;2308622,944221;2206225,924951;2141063,905681;2010739,886411;1945577,867141;1917650,857506;1833871,838237;1508061,857506;1368428,876776;1293957,886411;1219486,905681;1191560,915316;1135707,924951;1042618,944221;781970,934586;754044,924951;670264,915316;623720,905681;549249,896046;465469,886411;195512,867141;74497,876776;26,89604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BE2ABA">
        <w:rPr>
          <w:noProof/>
        </w:rPr>
        <w:drawing>
          <wp:anchor distT="0" distB="0" distL="114300" distR="114300" simplePos="0" relativeHeight="251658241" behindDoc="0" locked="0" layoutInCell="1" allowOverlap="1" wp14:anchorId="5FC46691" wp14:editId="2CB28A82">
            <wp:simplePos x="0" y="0"/>
            <wp:positionH relativeFrom="margin">
              <wp:posOffset>94291</wp:posOffset>
            </wp:positionH>
            <wp:positionV relativeFrom="paragraph">
              <wp:posOffset>323287</wp:posOffset>
            </wp:positionV>
            <wp:extent cx="6638925" cy="47148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E4C021" w14:textId="77777777" w:rsidR="00BE2ABA" w:rsidRDefault="00BE2ABA" w:rsidP="005820C0"/>
    <w:p w14:paraId="03815F18" w14:textId="606AB260" w:rsidR="00BE2ABA" w:rsidRDefault="00F26010" w:rsidP="005820C0">
      <w:r>
        <w:t>Gestion des d</w:t>
      </w:r>
      <w:r w:rsidR="008C1826">
        <w:t>onnées reçues</w:t>
      </w:r>
      <w:r>
        <w:t xml:space="preserve"> via</w:t>
      </w:r>
      <w:r w:rsidR="008C1826">
        <w:t xml:space="preserve"> </w:t>
      </w:r>
      <w:proofErr w:type="spellStart"/>
      <w:r w:rsidR="008C1826">
        <w:t>mqtt</w:t>
      </w:r>
      <w:proofErr w:type="spellEnd"/>
      <w:r w:rsidR="008C1826">
        <w:t xml:space="preserve"> et envoyée vers google </w:t>
      </w:r>
      <w:proofErr w:type="spellStart"/>
      <w:r w:rsidR="008C1826">
        <w:t>sheet</w:t>
      </w:r>
      <w:proofErr w:type="spellEnd"/>
    </w:p>
    <w:p w14:paraId="0B32137A" w14:textId="31F9EB93" w:rsidR="00BE2ABA" w:rsidRDefault="00BE2ABA" w:rsidP="005820C0"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7A590FD2" wp14:editId="015C337F">
            <wp:simplePos x="0" y="0"/>
            <wp:positionH relativeFrom="margin">
              <wp:posOffset>914317</wp:posOffset>
            </wp:positionH>
            <wp:positionV relativeFrom="paragraph">
              <wp:posOffset>249963</wp:posOffset>
            </wp:positionV>
            <wp:extent cx="3721735" cy="1078230"/>
            <wp:effectExtent l="0" t="0" r="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8AAAF7F">
        <w:t xml:space="preserve">Si le site devait être déployé depuis </w:t>
      </w:r>
      <w:proofErr w:type="spellStart"/>
      <w:r w:rsidR="0E79A358">
        <w:t>N</w:t>
      </w:r>
      <w:r w:rsidR="28AAAF7F">
        <w:t>odered</w:t>
      </w:r>
      <w:proofErr w:type="spellEnd"/>
      <w:r w:rsidR="28AAAF7F">
        <w:t xml:space="preserve"> nous ajouterions le nœud suivant :</w:t>
      </w:r>
    </w:p>
    <w:p w14:paraId="735B80BD" w14:textId="0A26B9D8" w:rsidR="009F2913" w:rsidRDefault="28AAAF7F" w:rsidP="1BC4CD74">
      <w:r>
        <w:t>C</w:t>
      </w:r>
      <w:r w:rsidRPr="1BC4CD74">
        <w:t xml:space="preserve">ependant </w:t>
      </w:r>
      <w:r w:rsidR="1D525015" w:rsidRPr="1BC4CD74">
        <w:t>étant donné que ne sommes pas parvenu à actualiser le site correctement, nous avons mis de côté cette idée.</w:t>
      </w:r>
    </w:p>
    <w:p w14:paraId="0AB4587B" w14:textId="61AE97BD" w:rsidR="002942B5" w:rsidRDefault="002942B5" w:rsidP="1BC4CD74">
      <w:r>
        <w:t xml:space="preserve">Enfin, </w:t>
      </w:r>
      <w:r w:rsidR="0037149D">
        <w:t xml:space="preserve">voici rapidement la google </w:t>
      </w:r>
      <w:proofErr w:type="spellStart"/>
      <w:r w:rsidR="0037149D">
        <w:t>sheet</w:t>
      </w:r>
      <w:proofErr w:type="spellEnd"/>
      <w:r w:rsidR="0037149D">
        <w:t>, comme déjà dit, elle est vraiment très basique son seul but étant d’être présente</w:t>
      </w:r>
      <w:r w:rsidR="00B14F3C">
        <w:t>. En effet, nous n’avons pas réellement approfondis son rôle dans notre projet, mais à terme l’objectif était de mettre en place un outil d’analyse des données sur le long terme.</w:t>
      </w:r>
    </w:p>
    <w:p w14:paraId="72E08709" w14:textId="02BFF9CB" w:rsidR="00B14F3C" w:rsidRPr="005820C0" w:rsidRDefault="001B3B4F" w:rsidP="1BC4CD74">
      <w:r w:rsidRPr="00340461">
        <w:rPr>
          <w:noProof/>
        </w:rPr>
        <w:drawing>
          <wp:anchor distT="0" distB="0" distL="114300" distR="114300" simplePos="0" relativeHeight="251659276" behindDoc="0" locked="0" layoutInCell="1" allowOverlap="1" wp14:anchorId="764FFB81" wp14:editId="01A1F086">
            <wp:simplePos x="0" y="0"/>
            <wp:positionH relativeFrom="margin">
              <wp:posOffset>-180975</wp:posOffset>
            </wp:positionH>
            <wp:positionV relativeFrom="paragraph">
              <wp:posOffset>233045</wp:posOffset>
            </wp:positionV>
            <wp:extent cx="3381375" cy="635127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8"/>
                    <a:stretch/>
                  </pic:blipFill>
                  <pic:spPr bwMode="auto">
                    <a:xfrm>
                      <a:off x="0" y="0"/>
                      <a:ext cx="3381375" cy="635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06AEF" w14:textId="75456852" w:rsidR="001B3B4F" w:rsidRDefault="001B3B4F">
      <w:pPr>
        <w:spacing w:after="200" w:line="276" w:lineRule="auto"/>
      </w:pPr>
    </w:p>
    <w:p w14:paraId="5BE80C88" w14:textId="08BCE814" w:rsidR="00BE1ABF" w:rsidRDefault="00340461">
      <w:pPr>
        <w:spacing w:after="200" w:line="276" w:lineRule="auto"/>
      </w:pPr>
      <w:r>
        <w:t>L’affich</w:t>
      </w:r>
      <w:r w:rsidR="00DE3D6C">
        <w:t>age</w:t>
      </w:r>
      <w:r>
        <w:t xml:space="preserve"> des données une fois sur deux provient</w:t>
      </w:r>
      <w:r w:rsidR="00BE1ABF">
        <w:t xml:space="preserve"> du script de la feuille qui actualise les deux données à chaque requête. </w:t>
      </w:r>
    </w:p>
    <w:p w14:paraId="363D9EC2" w14:textId="01FA49CA" w:rsidR="00340461" w:rsidRDefault="00E12D2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32"/>
        </w:rPr>
      </w:pPr>
      <w:r>
        <w:t>Le but était de présenter une feuille fonctionnelle</w:t>
      </w:r>
      <w:r w:rsidR="00297F1C">
        <w:t xml:space="preserve"> actualisée depuis </w:t>
      </w:r>
      <w:proofErr w:type="spellStart"/>
      <w:r w:rsidR="00297F1C">
        <w:t>nodered</w:t>
      </w:r>
      <w:proofErr w:type="spellEnd"/>
      <w:r>
        <w:t xml:space="preserve">, mais il est évident que la forme de cette dernière reste à </w:t>
      </w:r>
      <w:r w:rsidR="00DE3D6C">
        <w:t>peaufiner</w:t>
      </w:r>
      <w:r w:rsidR="00297F1C">
        <w:t>.</w:t>
      </w:r>
      <w:r w:rsidR="004C26C1">
        <w:t xml:space="preserve"> Mais comme évoqué précédemment, cela passe</w:t>
      </w:r>
      <w:r w:rsidR="0081539A">
        <w:t>ra</w:t>
      </w:r>
      <w:r w:rsidR="004C26C1">
        <w:t xml:space="preserve"> également par l’apprentissage du javascript</w:t>
      </w:r>
      <w:r w:rsidR="0081539A">
        <w:t>.</w:t>
      </w:r>
      <w:r w:rsidR="00340461">
        <w:br w:type="page"/>
      </w:r>
    </w:p>
    <w:p w14:paraId="43075393" w14:textId="323855BA" w:rsidR="0022073B" w:rsidRDefault="0022073B" w:rsidP="00311981">
      <w:pPr>
        <w:pStyle w:val="Titre1"/>
        <w:spacing w:after="240"/>
      </w:pPr>
      <w:bookmarkStart w:id="5" w:name="_Toc60854907"/>
      <w:r>
        <w:lastRenderedPageBreak/>
        <w:t xml:space="preserve">Code source </w:t>
      </w:r>
      <w:r w:rsidR="009B4825">
        <w:t>ESP32</w:t>
      </w:r>
      <w:bookmarkEnd w:id="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9513"/>
      </w:tblGrid>
      <w:tr w:rsidR="000C66B6" w:rsidRPr="000C66B6" w14:paraId="75CFC877" w14:textId="77777777" w:rsidTr="000C66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D6DD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1</w:t>
            </w:r>
          </w:p>
          <w:p w14:paraId="06AA9B8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2</w:t>
            </w:r>
          </w:p>
          <w:p w14:paraId="5A1E6C0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3</w:t>
            </w:r>
          </w:p>
          <w:p w14:paraId="5C223EE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4</w:t>
            </w:r>
          </w:p>
          <w:p w14:paraId="28D3E3E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5</w:t>
            </w:r>
          </w:p>
          <w:p w14:paraId="63DB19C4" w14:textId="00BC1FF9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6</w:t>
            </w:r>
          </w:p>
          <w:p w14:paraId="67784FE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7</w:t>
            </w:r>
          </w:p>
          <w:p w14:paraId="0D9EAA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8</w:t>
            </w:r>
          </w:p>
          <w:p w14:paraId="1AFD49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9</w:t>
            </w:r>
          </w:p>
          <w:p w14:paraId="02042E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10</w:t>
            </w:r>
          </w:p>
          <w:p w14:paraId="75877AE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11</w:t>
            </w:r>
          </w:p>
          <w:p w14:paraId="6982D1D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12</w:t>
            </w:r>
          </w:p>
          <w:p w14:paraId="5AB9722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13</w:t>
            </w:r>
          </w:p>
          <w:p w14:paraId="175E54A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14</w:t>
            </w:r>
          </w:p>
          <w:p w14:paraId="18E38E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15</w:t>
            </w:r>
          </w:p>
          <w:p w14:paraId="6CE71E2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16</w:t>
            </w:r>
          </w:p>
          <w:p w14:paraId="797DB5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17</w:t>
            </w:r>
          </w:p>
          <w:p w14:paraId="66B3A9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18</w:t>
            </w:r>
          </w:p>
          <w:p w14:paraId="156FDB6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19</w:t>
            </w:r>
          </w:p>
          <w:p w14:paraId="7F3FF2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20</w:t>
            </w:r>
          </w:p>
          <w:p w14:paraId="535099C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21</w:t>
            </w:r>
          </w:p>
          <w:p w14:paraId="56281BA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22</w:t>
            </w:r>
          </w:p>
          <w:p w14:paraId="5BBA47A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23</w:t>
            </w:r>
          </w:p>
          <w:p w14:paraId="145CF9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24</w:t>
            </w:r>
          </w:p>
          <w:p w14:paraId="4DD26B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25</w:t>
            </w:r>
          </w:p>
          <w:p w14:paraId="1C8184F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26</w:t>
            </w:r>
          </w:p>
          <w:p w14:paraId="2FD68C4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27</w:t>
            </w:r>
          </w:p>
          <w:p w14:paraId="54CFB75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28</w:t>
            </w:r>
          </w:p>
          <w:p w14:paraId="3FB945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29</w:t>
            </w:r>
          </w:p>
          <w:p w14:paraId="41B197E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30</w:t>
            </w:r>
          </w:p>
          <w:p w14:paraId="551CF4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31</w:t>
            </w:r>
          </w:p>
          <w:p w14:paraId="52DF70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32</w:t>
            </w:r>
          </w:p>
          <w:p w14:paraId="60F3D0A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33</w:t>
            </w:r>
          </w:p>
          <w:p w14:paraId="04979A8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34</w:t>
            </w:r>
          </w:p>
          <w:p w14:paraId="470F6E4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35</w:t>
            </w:r>
          </w:p>
          <w:p w14:paraId="3605853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36</w:t>
            </w:r>
          </w:p>
          <w:p w14:paraId="0CD43B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37</w:t>
            </w:r>
          </w:p>
          <w:p w14:paraId="44E9C0FB" w14:textId="731FFF8C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38</w:t>
            </w:r>
          </w:p>
          <w:p w14:paraId="569D288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39</w:t>
            </w:r>
          </w:p>
          <w:p w14:paraId="6629EBC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40</w:t>
            </w:r>
          </w:p>
          <w:p w14:paraId="714859A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41</w:t>
            </w:r>
          </w:p>
          <w:p w14:paraId="7FA5879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42</w:t>
            </w:r>
          </w:p>
          <w:p w14:paraId="0C4F467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43</w:t>
            </w:r>
          </w:p>
          <w:p w14:paraId="584EBC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44</w:t>
            </w:r>
          </w:p>
          <w:p w14:paraId="5FA4B3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45</w:t>
            </w:r>
          </w:p>
          <w:p w14:paraId="4C91E6D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46</w:t>
            </w:r>
          </w:p>
          <w:p w14:paraId="145157C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47</w:t>
            </w:r>
          </w:p>
          <w:p w14:paraId="0FA1B5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48</w:t>
            </w:r>
          </w:p>
          <w:p w14:paraId="49AE772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49</w:t>
            </w:r>
          </w:p>
          <w:p w14:paraId="451EB81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50</w:t>
            </w:r>
          </w:p>
          <w:p w14:paraId="468818E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51</w:t>
            </w:r>
          </w:p>
          <w:p w14:paraId="6E31112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52</w:t>
            </w:r>
          </w:p>
          <w:p w14:paraId="6B6B722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53</w:t>
            </w:r>
          </w:p>
          <w:p w14:paraId="14067D7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54</w:t>
            </w:r>
          </w:p>
          <w:p w14:paraId="5807DC2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55</w:t>
            </w:r>
          </w:p>
          <w:p w14:paraId="4094A3A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56</w:t>
            </w:r>
          </w:p>
          <w:p w14:paraId="2157D47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57</w:t>
            </w:r>
          </w:p>
          <w:p w14:paraId="417F21B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58</w:t>
            </w:r>
          </w:p>
          <w:p w14:paraId="453E2C3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59</w:t>
            </w:r>
          </w:p>
          <w:p w14:paraId="7D32608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60</w:t>
            </w:r>
          </w:p>
          <w:p w14:paraId="10AD867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61</w:t>
            </w:r>
          </w:p>
          <w:p w14:paraId="6C0B527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62</w:t>
            </w:r>
          </w:p>
          <w:p w14:paraId="0967D95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63</w:t>
            </w:r>
          </w:p>
          <w:p w14:paraId="700A330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64</w:t>
            </w:r>
          </w:p>
          <w:p w14:paraId="52546B8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65</w:t>
            </w:r>
          </w:p>
          <w:p w14:paraId="0BAD3DA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66</w:t>
            </w:r>
          </w:p>
          <w:p w14:paraId="102331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67</w:t>
            </w:r>
          </w:p>
          <w:p w14:paraId="3126ED3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68</w:t>
            </w:r>
          </w:p>
          <w:p w14:paraId="3D67A1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69</w:t>
            </w:r>
          </w:p>
          <w:p w14:paraId="4BBA56C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70</w:t>
            </w:r>
          </w:p>
          <w:p w14:paraId="46A118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71</w:t>
            </w:r>
          </w:p>
          <w:p w14:paraId="2D4001A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72</w:t>
            </w:r>
          </w:p>
          <w:p w14:paraId="0B8D27F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73</w:t>
            </w:r>
          </w:p>
          <w:p w14:paraId="4142C1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74</w:t>
            </w:r>
          </w:p>
          <w:p w14:paraId="38FC15D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75</w:t>
            </w:r>
          </w:p>
          <w:p w14:paraId="39DE499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76</w:t>
            </w:r>
          </w:p>
          <w:p w14:paraId="1FBA35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77</w:t>
            </w:r>
          </w:p>
          <w:p w14:paraId="45A0249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78</w:t>
            </w:r>
          </w:p>
          <w:p w14:paraId="2BA94D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79</w:t>
            </w:r>
          </w:p>
          <w:p w14:paraId="1904EB7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80</w:t>
            </w:r>
          </w:p>
          <w:p w14:paraId="6CC9E0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81</w:t>
            </w:r>
          </w:p>
          <w:p w14:paraId="17B9C8B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82</w:t>
            </w:r>
          </w:p>
          <w:p w14:paraId="4D55CF7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83</w:t>
            </w:r>
          </w:p>
          <w:p w14:paraId="700446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84</w:t>
            </w:r>
          </w:p>
          <w:p w14:paraId="6F1ACA4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85</w:t>
            </w:r>
          </w:p>
          <w:p w14:paraId="71CFDFB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86</w:t>
            </w:r>
          </w:p>
          <w:p w14:paraId="4EC721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87</w:t>
            </w:r>
          </w:p>
          <w:p w14:paraId="485F6B4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88</w:t>
            </w:r>
          </w:p>
          <w:p w14:paraId="0FA448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89</w:t>
            </w:r>
          </w:p>
          <w:p w14:paraId="2C814D4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90</w:t>
            </w:r>
          </w:p>
          <w:p w14:paraId="777E6B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91</w:t>
            </w:r>
          </w:p>
          <w:p w14:paraId="47F9294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92</w:t>
            </w:r>
          </w:p>
          <w:p w14:paraId="3CB1520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93</w:t>
            </w:r>
          </w:p>
          <w:p w14:paraId="79A38F3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94</w:t>
            </w:r>
          </w:p>
          <w:p w14:paraId="12BAC45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95</w:t>
            </w:r>
          </w:p>
          <w:p w14:paraId="220B2BD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96</w:t>
            </w:r>
          </w:p>
          <w:p w14:paraId="219D1EE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97</w:t>
            </w:r>
          </w:p>
          <w:p w14:paraId="23B7A1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98</w:t>
            </w:r>
          </w:p>
          <w:p w14:paraId="56C0F7F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99</w:t>
            </w:r>
          </w:p>
          <w:p w14:paraId="43F6252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100</w:t>
            </w:r>
          </w:p>
          <w:p w14:paraId="54FB781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101</w:t>
            </w:r>
          </w:p>
          <w:p w14:paraId="4E3B1C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102</w:t>
            </w:r>
          </w:p>
          <w:p w14:paraId="4CBD02D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103</w:t>
            </w:r>
          </w:p>
          <w:p w14:paraId="0A22DC2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104</w:t>
            </w:r>
          </w:p>
          <w:p w14:paraId="7663B8A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105</w:t>
            </w:r>
          </w:p>
          <w:p w14:paraId="6AAFB04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106</w:t>
            </w:r>
          </w:p>
          <w:p w14:paraId="7109F33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107</w:t>
            </w:r>
          </w:p>
          <w:p w14:paraId="25C3C4D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108</w:t>
            </w:r>
          </w:p>
          <w:p w14:paraId="626359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109</w:t>
            </w:r>
          </w:p>
          <w:p w14:paraId="1876047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110</w:t>
            </w:r>
          </w:p>
          <w:p w14:paraId="029555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111</w:t>
            </w:r>
          </w:p>
          <w:p w14:paraId="35EB5E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112</w:t>
            </w:r>
          </w:p>
          <w:p w14:paraId="21A2E0B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113</w:t>
            </w:r>
          </w:p>
          <w:p w14:paraId="009284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114</w:t>
            </w:r>
          </w:p>
          <w:p w14:paraId="0FEC1DF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115</w:t>
            </w:r>
          </w:p>
          <w:p w14:paraId="7045E8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116</w:t>
            </w:r>
          </w:p>
          <w:p w14:paraId="44F125F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117</w:t>
            </w:r>
          </w:p>
          <w:p w14:paraId="724B8BD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118</w:t>
            </w:r>
          </w:p>
          <w:p w14:paraId="573FA52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119</w:t>
            </w:r>
          </w:p>
          <w:p w14:paraId="3FAF5C9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120</w:t>
            </w:r>
          </w:p>
          <w:p w14:paraId="457F4EF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121</w:t>
            </w:r>
          </w:p>
          <w:p w14:paraId="400532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122</w:t>
            </w:r>
          </w:p>
          <w:p w14:paraId="22647C0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123</w:t>
            </w:r>
          </w:p>
          <w:p w14:paraId="03F7627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124</w:t>
            </w:r>
          </w:p>
          <w:p w14:paraId="4489A9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125</w:t>
            </w:r>
          </w:p>
          <w:p w14:paraId="7044024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126</w:t>
            </w:r>
          </w:p>
          <w:p w14:paraId="7C1736D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127</w:t>
            </w:r>
          </w:p>
          <w:p w14:paraId="21A02EB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128</w:t>
            </w:r>
          </w:p>
          <w:p w14:paraId="192D4DD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129</w:t>
            </w:r>
          </w:p>
          <w:p w14:paraId="7A101A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130</w:t>
            </w:r>
          </w:p>
          <w:p w14:paraId="56DF3C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131</w:t>
            </w:r>
          </w:p>
          <w:p w14:paraId="4D1915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132</w:t>
            </w:r>
          </w:p>
          <w:p w14:paraId="56697CF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133</w:t>
            </w:r>
          </w:p>
          <w:p w14:paraId="27EC89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134</w:t>
            </w:r>
          </w:p>
          <w:p w14:paraId="3851448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135</w:t>
            </w:r>
          </w:p>
          <w:p w14:paraId="20BDF1D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136</w:t>
            </w:r>
          </w:p>
          <w:p w14:paraId="31F38AF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137</w:t>
            </w:r>
          </w:p>
          <w:p w14:paraId="6725FE1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138</w:t>
            </w:r>
          </w:p>
          <w:p w14:paraId="3792921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139</w:t>
            </w:r>
          </w:p>
          <w:p w14:paraId="0CFAC03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140</w:t>
            </w:r>
          </w:p>
          <w:p w14:paraId="0AABD0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141</w:t>
            </w:r>
          </w:p>
          <w:p w14:paraId="7C740B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142</w:t>
            </w:r>
          </w:p>
          <w:p w14:paraId="0AD7C4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143</w:t>
            </w:r>
          </w:p>
          <w:p w14:paraId="129F8AF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144</w:t>
            </w:r>
          </w:p>
          <w:p w14:paraId="0DA1FE5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145</w:t>
            </w:r>
          </w:p>
          <w:p w14:paraId="1AA731B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146</w:t>
            </w:r>
          </w:p>
          <w:p w14:paraId="1B29FDD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147</w:t>
            </w:r>
          </w:p>
          <w:p w14:paraId="34FCC15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148</w:t>
            </w:r>
          </w:p>
          <w:p w14:paraId="5F9291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149</w:t>
            </w:r>
          </w:p>
          <w:p w14:paraId="14D68D5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150</w:t>
            </w:r>
          </w:p>
          <w:p w14:paraId="05F9CB4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151</w:t>
            </w:r>
          </w:p>
          <w:p w14:paraId="5AF7455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152</w:t>
            </w:r>
          </w:p>
          <w:p w14:paraId="5B2D0F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153</w:t>
            </w:r>
          </w:p>
          <w:p w14:paraId="6AB0C2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154</w:t>
            </w:r>
          </w:p>
          <w:p w14:paraId="1A311DA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155</w:t>
            </w:r>
          </w:p>
          <w:p w14:paraId="694ABF4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156</w:t>
            </w:r>
          </w:p>
          <w:p w14:paraId="739897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157</w:t>
            </w:r>
          </w:p>
          <w:p w14:paraId="4001965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158</w:t>
            </w:r>
          </w:p>
          <w:p w14:paraId="17F20E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159</w:t>
            </w:r>
          </w:p>
          <w:p w14:paraId="3C24395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160</w:t>
            </w:r>
          </w:p>
          <w:p w14:paraId="54B8B8D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161</w:t>
            </w:r>
          </w:p>
          <w:p w14:paraId="4D96E73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162</w:t>
            </w:r>
          </w:p>
          <w:p w14:paraId="313119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163</w:t>
            </w:r>
          </w:p>
          <w:p w14:paraId="439E9D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164</w:t>
            </w:r>
          </w:p>
          <w:p w14:paraId="370A112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165</w:t>
            </w:r>
          </w:p>
          <w:p w14:paraId="1841B6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166</w:t>
            </w:r>
          </w:p>
          <w:p w14:paraId="2BF4CE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167</w:t>
            </w:r>
          </w:p>
          <w:p w14:paraId="6993AB8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168</w:t>
            </w:r>
          </w:p>
          <w:p w14:paraId="61289C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169</w:t>
            </w:r>
          </w:p>
          <w:p w14:paraId="6E1381B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170</w:t>
            </w:r>
          </w:p>
          <w:p w14:paraId="7D643A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171</w:t>
            </w:r>
          </w:p>
          <w:p w14:paraId="091B6AF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172</w:t>
            </w:r>
          </w:p>
          <w:p w14:paraId="7BE344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173</w:t>
            </w:r>
          </w:p>
          <w:p w14:paraId="58D1240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174</w:t>
            </w:r>
          </w:p>
          <w:p w14:paraId="6A5F4BA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175</w:t>
            </w:r>
          </w:p>
          <w:p w14:paraId="64E600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176</w:t>
            </w:r>
          </w:p>
          <w:p w14:paraId="66BBE4C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177</w:t>
            </w:r>
          </w:p>
          <w:p w14:paraId="514516A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178</w:t>
            </w:r>
          </w:p>
          <w:p w14:paraId="6283463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179</w:t>
            </w:r>
          </w:p>
          <w:p w14:paraId="61293FE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180</w:t>
            </w:r>
          </w:p>
          <w:p w14:paraId="0685B3A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181</w:t>
            </w:r>
          </w:p>
          <w:p w14:paraId="5248BC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182</w:t>
            </w:r>
          </w:p>
          <w:p w14:paraId="4B7E9B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183</w:t>
            </w:r>
          </w:p>
          <w:p w14:paraId="532121D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184</w:t>
            </w:r>
          </w:p>
          <w:p w14:paraId="391D38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185</w:t>
            </w:r>
          </w:p>
          <w:p w14:paraId="311569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186</w:t>
            </w:r>
          </w:p>
          <w:p w14:paraId="1D82BC6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187</w:t>
            </w:r>
          </w:p>
          <w:p w14:paraId="3B819C1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188</w:t>
            </w:r>
          </w:p>
          <w:p w14:paraId="764F24A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189</w:t>
            </w:r>
          </w:p>
          <w:p w14:paraId="553E21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190</w:t>
            </w:r>
          </w:p>
          <w:p w14:paraId="4B8E03B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191</w:t>
            </w:r>
          </w:p>
          <w:p w14:paraId="223071A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192</w:t>
            </w:r>
          </w:p>
          <w:p w14:paraId="37859B3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193</w:t>
            </w:r>
          </w:p>
          <w:p w14:paraId="1B9F7A2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194</w:t>
            </w:r>
          </w:p>
          <w:p w14:paraId="501CD08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195</w:t>
            </w:r>
          </w:p>
          <w:p w14:paraId="7C77A5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196</w:t>
            </w:r>
          </w:p>
          <w:p w14:paraId="15079D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197</w:t>
            </w:r>
          </w:p>
          <w:p w14:paraId="60251F8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198</w:t>
            </w:r>
          </w:p>
          <w:p w14:paraId="0B389FD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199</w:t>
            </w:r>
          </w:p>
          <w:p w14:paraId="1658F4B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200</w:t>
            </w:r>
          </w:p>
          <w:p w14:paraId="6DB0E2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201</w:t>
            </w:r>
          </w:p>
          <w:p w14:paraId="35F7CA8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202</w:t>
            </w:r>
          </w:p>
          <w:p w14:paraId="7E214A5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203</w:t>
            </w:r>
          </w:p>
          <w:p w14:paraId="5E2F1A9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204</w:t>
            </w:r>
          </w:p>
          <w:p w14:paraId="501C0B4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205</w:t>
            </w:r>
          </w:p>
          <w:p w14:paraId="5EE905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206</w:t>
            </w:r>
          </w:p>
          <w:p w14:paraId="2C87920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207</w:t>
            </w:r>
          </w:p>
          <w:p w14:paraId="67F9BDC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208</w:t>
            </w:r>
          </w:p>
          <w:p w14:paraId="72F3689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209</w:t>
            </w:r>
          </w:p>
          <w:p w14:paraId="7EFF6F9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210</w:t>
            </w:r>
          </w:p>
          <w:p w14:paraId="286A04C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211</w:t>
            </w:r>
          </w:p>
          <w:p w14:paraId="0646DE7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212</w:t>
            </w:r>
          </w:p>
          <w:p w14:paraId="67D0C18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213</w:t>
            </w:r>
          </w:p>
          <w:p w14:paraId="4E9D83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214</w:t>
            </w:r>
          </w:p>
          <w:p w14:paraId="0BD82F4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215</w:t>
            </w:r>
          </w:p>
          <w:p w14:paraId="7F9B15B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216</w:t>
            </w:r>
          </w:p>
          <w:p w14:paraId="7B9C82D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217</w:t>
            </w:r>
          </w:p>
          <w:p w14:paraId="3E54540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218</w:t>
            </w:r>
          </w:p>
          <w:p w14:paraId="4428C6B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219</w:t>
            </w:r>
          </w:p>
          <w:p w14:paraId="6B5B63F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220</w:t>
            </w:r>
          </w:p>
          <w:p w14:paraId="2C16071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221</w:t>
            </w:r>
          </w:p>
          <w:p w14:paraId="641BD96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222</w:t>
            </w:r>
          </w:p>
          <w:p w14:paraId="1B6FED2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223</w:t>
            </w:r>
          </w:p>
          <w:p w14:paraId="2FEAD05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224</w:t>
            </w:r>
          </w:p>
          <w:p w14:paraId="5E481A4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225</w:t>
            </w:r>
          </w:p>
          <w:p w14:paraId="0F262E1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226</w:t>
            </w:r>
          </w:p>
          <w:p w14:paraId="46C285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227</w:t>
            </w:r>
          </w:p>
          <w:p w14:paraId="2F9740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228</w:t>
            </w:r>
          </w:p>
          <w:p w14:paraId="588DF7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229</w:t>
            </w:r>
          </w:p>
          <w:p w14:paraId="595D963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230</w:t>
            </w:r>
          </w:p>
          <w:p w14:paraId="765786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231</w:t>
            </w:r>
          </w:p>
          <w:p w14:paraId="16CA1F8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232</w:t>
            </w:r>
          </w:p>
          <w:p w14:paraId="63279EF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233</w:t>
            </w:r>
          </w:p>
          <w:p w14:paraId="020A09F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234</w:t>
            </w:r>
          </w:p>
          <w:p w14:paraId="562C8D2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235</w:t>
            </w:r>
          </w:p>
          <w:p w14:paraId="06304E9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236</w:t>
            </w:r>
          </w:p>
          <w:p w14:paraId="0643C8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237</w:t>
            </w:r>
          </w:p>
          <w:p w14:paraId="7170BC6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238</w:t>
            </w:r>
          </w:p>
          <w:p w14:paraId="0CF9BC8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239</w:t>
            </w:r>
          </w:p>
          <w:p w14:paraId="63C338F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240</w:t>
            </w:r>
          </w:p>
          <w:p w14:paraId="536D9AC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241</w:t>
            </w:r>
          </w:p>
          <w:p w14:paraId="2ED864F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242</w:t>
            </w:r>
          </w:p>
          <w:p w14:paraId="3EA738C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243</w:t>
            </w:r>
          </w:p>
          <w:p w14:paraId="303A99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244</w:t>
            </w:r>
          </w:p>
          <w:p w14:paraId="531B5C6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245</w:t>
            </w:r>
          </w:p>
          <w:p w14:paraId="5BB4DBC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246</w:t>
            </w:r>
          </w:p>
          <w:p w14:paraId="445FF42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247</w:t>
            </w:r>
          </w:p>
          <w:p w14:paraId="3027337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248</w:t>
            </w:r>
          </w:p>
          <w:p w14:paraId="6AEF5E1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249</w:t>
            </w:r>
          </w:p>
          <w:p w14:paraId="7BFA43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250</w:t>
            </w:r>
          </w:p>
          <w:p w14:paraId="4AF2911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251</w:t>
            </w:r>
          </w:p>
          <w:p w14:paraId="56B50B0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252</w:t>
            </w:r>
          </w:p>
          <w:p w14:paraId="7A74E60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253</w:t>
            </w:r>
          </w:p>
          <w:p w14:paraId="71AA91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254</w:t>
            </w:r>
          </w:p>
          <w:p w14:paraId="378DB9E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255</w:t>
            </w:r>
          </w:p>
          <w:p w14:paraId="5321F84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256</w:t>
            </w:r>
          </w:p>
          <w:p w14:paraId="593EDDC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257</w:t>
            </w:r>
          </w:p>
          <w:p w14:paraId="5BCF5CF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258</w:t>
            </w:r>
          </w:p>
          <w:p w14:paraId="3D2EF7C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259</w:t>
            </w:r>
          </w:p>
          <w:p w14:paraId="4DE46B0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260</w:t>
            </w:r>
          </w:p>
          <w:p w14:paraId="4EEACE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261</w:t>
            </w:r>
          </w:p>
          <w:p w14:paraId="20F922E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262</w:t>
            </w:r>
          </w:p>
          <w:p w14:paraId="10BC19D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263</w:t>
            </w:r>
          </w:p>
          <w:p w14:paraId="1B36EE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264</w:t>
            </w:r>
          </w:p>
          <w:p w14:paraId="256DFE9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265</w:t>
            </w:r>
          </w:p>
          <w:p w14:paraId="07CDC29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266</w:t>
            </w:r>
          </w:p>
          <w:p w14:paraId="7BAF413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267</w:t>
            </w:r>
          </w:p>
          <w:p w14:paraId="0D64FE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268</w:t>
            </w:r>
          </w:p>
          <w:p w14:paraId="767C691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269</w:t>
            </w:r>
          </w:p>
          <w:p w14:paraId="1DD7D1F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270</w:t>
            </w:r>
          </w:p>
          <w:p w14:paraId="7B9F0F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271</w:t>
            </w:r>
          </w:p>
          <w:p w14:paraId="202E1D3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272</w:t>
            </w:r>
          </w:p>
          <w:p w14:paraId="242396A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273</w:t>
            </w:r>
          </w:p>
          <w:p w14:paraId="04567B8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274</w:t>
            </w:r>
          </w:p>
          <w:p w14:paraId="04CE9AA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275</w:t>
            </w:r>
          </w:p>
          <w:p w14:paraId="050ED4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276</w:t>
            </w:r>
          </w:p>
          <w:p w14:paraId="24ECADF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277</w:t>
            </w:r>
          </w:p>
          <w:p w14:paraId="26DA842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278</w:t>
            </w:r>
          </w:p>
          <w:p w14:paraId="280C47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279</w:t>
            </w:r>
          </w:p>
          <w:p w14:paraId="7A294F1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280</w:t>
            </w:r>
          </w:p>
          <w:p w14:paraId="1DCC03F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281</w:t>
            </w:r>
          </w:p>
          <w:p w14:paraId="36C1EAA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282</w:t>
            </w:r>
          </w:p>
          <w:p w14:paraId="48532E0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283</w:t>
            </w:r>
          </w:p>
          <w:p w14:paraId="3A18BE7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284</w:t>
            </w:r>
          </w:p>
          <w:p w14:paraId="624EEC5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285</w:t>
            </w:r>
          </w:p>
          <w:p w14:paraId="08CD7FA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286</w:t>
            </w:r>
          </w:p>
          <w:p w14:paraId="4EA7E0E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287</w:t>
            </w:r>
          </w:p>
          <w:p w14:paraId="196C85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288</w:t>
            </w:r>
          </w:p>
          <w:p w14:paraId="735392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>289</w:t>
            </w:r>
          </w:p>
          <w:p w14:paraId="6835A4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290</w:t>
            </w:r>
          </w:p>
          <w:p w14:paraId="6CED794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291</w:t>
            </w:r>
          </w:p>
          <w:p w14:paraId="6D52D8C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292</w:t>
            </w:r>
          </w:p>
          <w:p w14:paraId="1E52726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293</w:t>
            </w:r>
          </w:p>
          <w:p w14:paraId="5BFBB0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294</w:t>
            </w:r>
          </w:p>
          <w:p w14:paraId="61BCC0C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295</w:t>
            </w:r>
          </w:p>
          <w:p w14:paraId="213CC93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296</w:t>
            </w:r>
          </w:p>
          <w:p w14:paraId="33FF456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297</w:t>
            </w:r>
          </w:p>
          <w:p w14:paraId="631649C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298</w:t>
            </w:r>
          </w:p>
          <w:p w14:paraId="6919041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299</w:t>
            </w:r>
          </w:p>
          <w:p w14:paraId="7FBF24B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300</w:t>
            </w:r>
          </w:p>
          <w:p w14:paraId="62F1A24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301</w:t>
            </w:r>
          </w:p>
          <w:p w14:paraId="6AEB776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302</w:t>
            </w:r>
          </w:p>
          <w:p w14:paraId="66507CB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303</w:t>
            </w:r>
          </w:p>
          <w:p w14:paraId="38CC56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304</w:t>
            </w:r>
          </w:p>
          <w:p w14:paraId="122D177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305</w:t>
            </w:r>
          </w:p>
          <w:p w14:paraId="66EA903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306</w:t>
            </w:r>
          </w:p>
          <w:p w14:paraId="4FAA7EB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307</w:t>
            </w:r>
          </w:p>
          <w:p w14:paraId="5ACC274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308</w:t>
            </w:r>
          </w:p>
          <w:p w14:paraId="650C48E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309</w:t>
            </w:r>
          </w:p>
          <w:p w14:paraId="2355ABE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310</w:t>
            </w:r>
          </w:p>
          <w:p w14:paraId="28B0523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311</w:t>
            </w:r>
          </w:p>
          <w:p w14:paraId="0F4E387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312</w:t>
            </w:r>
          </w:p>
          <w:p w14:paraId="46D9AB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313</w:t>
            </w:r>
          </w:p>
          <w:p w14:paraId="278B13D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314</w:t>
            </w:r>
          </w:p>
          <w:p w14:paraId="1D85AA7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315</w:t>
            </w:r>
          </w:p>
          <w:p w14:paraId="2BE8DB3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316</w:t>
            </w:r>
          </w:p>
          <w:p w14:paraId="1F2E93D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317</w:t>
            </w:r>
          </w:p>
          <w:p w14:paraId="58EB58A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318</w:t>
            </w:r>
          </w:p>
          <w:p w14:paraId="57B5EB6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319</w:t>
            </w:r>
          </w:p>
          <w:p w14:paraId="79154A6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320</w:t>
            </w:r>
          </w:p>
          <w:p w14:paraId="40D425C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321</w:t>
            </w:r>
          </w:p>
          <w:p w14:paraId="25BA7E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322</w:t>
            </w:r>
          </w:p>
          <w:p w14:paraId="7E89CB6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323</w:t>
            </w:r>
          </w:p>
          <w:p w14:paraId="074D98D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324</w:t>
            </w:r>
          </w:p>
          <w:p w14:paraId="46EE642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325</w:t>
            </w:r>
          </w:p>
          <w:p w14:paraId="4283F38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326</w:t>
            </w:r>
          </w:p>
          <w:p w14:paraId="5B23061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327</w:t>
            </w:r>
          </w:p>
          <w:p w14:paraId="69AE98F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328</w:t>
            </w:r>
          </w:p>
          <w:p w14:paraId="6A2E52E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329</w:t>
            </w:r>
          </w:p>
          <w:p w14:paraId="0E2F63B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330</w:t>
            </w:r>
          </w:p>
          <w:p w14:paraId="4B10A6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331</w:t>
            </w:r>
          </w:p>
          <w:p w14:paraId="58D2C8A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332</w:t>
            </w:r>
          </w:p>
          <w:p w14:paraId="2969003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333</w:t>
            </w:r>
          </w:p>
          <w:p w14:paraId="3C3B263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334</w:t>
            </w:r>
          </w:p>
          <w:p w14:paraId="4436B2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335</w:t>
            </w:r>
          </w:p>
          <w:p w14:paraId="01601A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336</w:t>
            </w:r>
          </w:p>
          <w:p w14:paraId="5ED86E7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337</w:t>
            </w:r>
          </w:p>
          <w:p w14:paraId="301371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338</w:t>
            </w:r>
          </w:p>
        </w:tc>
        <w:tc>
          <w:tcPr>
            <w:tcW w:w="0" w:type="auto"/>
            <w:vAlign w:val="center"/>
            <w:hideMark/>
          </w:tcPr>
          <w:p w14:paraId="75037F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lastRenderedPageBreak/>
              <w:t>/****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*  Juan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and Oli dev for Embedded Systems *****/</w:t>
            </w:r>
          </w:p>
          <w:p w14:paraId="2234B56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Creating an MQTT application</w:t>
            </w:r>
          </w:p>
          <w:p w14:paraId="5B20087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76F15A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Arduino.h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2433675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30F7A19" w14:textId="52BD832E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//#define BLYNK_PRINT Serial</w:t>
            </w:r>
          </w:p>
          <w:p w14:paraId="63CBEB9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11A103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WiFi.h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7FEDF52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WiFiClient.h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66E404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PubSubClient.h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 xml:space="preserve">&gt;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//NODERED</w:t>
            </w:r>
          </w:p>
          <w:p w14:paraId="547B9F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#include &lt;BlynkSimpleEsp32.h&gt;</w:t>
            </w:r>
          </w:p>
          <w:p w14:paraId="25ACFB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SPIFFS.h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7839E4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&lt;ESP32Servo.h&gt;</w:t>
            </w:r>
          </w:p>
          <w:p w14:paraId="6002AB4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ESPAsyncWebServer.h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61718E8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AsyncTCP.h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5C765CD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Wire.h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43D45EA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Adafruit_Sensor.h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453EF4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DHT.h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1B3C33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#include &lt;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DHT_U.h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&gt;</w:t>
            </w:r>
          </w:p>
          <w:p w14:paraId="6F93CC91" w14:textId="5F424A7D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41BD7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Button Pin</w:t>
            </w:r>
          </w:p>
          <w:p w14:paraId="0B15073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BUTTON_PIN 5</w:t>
            </w:r>
          </w:p>
          <w:p w14:paraId="40C3143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6EA404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LED Pin</w:t>
            </w:r>
          </w:p>
          <w:p w14:paraId="33B1425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LED_PIN 13</w:t>
            </w:r>
          </w:p>
          <w:p w14:paraId="324A7C7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E96976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pin connected to DH11 data line</w:t>
            </w:r>
          </w:p>
          <w:p w14:paraId="223C56D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DHTPIN 4</w:t>
            </w:r>
          </w:p>
          <w:p w14:paraId="7FDD38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4CE372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 xml:space="preserve">#define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servoPin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 xml:space="preserve"> 18</w:t>
            </w:r>
          </w:p>
          <w:p w14:paraId="5626E8A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ESP32PWM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2DB8107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freq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095C1E6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E078E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pins to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rgb</w:t>
            </w:r>
            <w:proofErr w:type="spellEnd"/>
          </w:p>
          <w:p w14:paraId="72E1050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RED_PIN   16</w:t>
            </w:r>
          </w:p>
          <w:p w14:paraId="3D8BA16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GREEN_PIN 17</w:t>
            </w:r>
          </w:p>
          <w:p w14:paraId="30BB088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BLUE_PIN  26</w:t>
            </w:r>
          </w:p>
          <w:p w14:paraId="12436B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F709D8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dht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type --&gt; dht11</w:t>
            </w:r>
          </w:p>
          <w:p w14:paraId="5E58697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 xml:space="preserve">#define DHTTYPE    DHT11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DHT 11</w:t>
            </w:r>
          </w:p>
          <w:p w14:paraId="00D3964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503938F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const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*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mqtt_server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"192.168.0.10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 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mosquitto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adress</w:t>
            </w:r>
            <w:proofErr w:type="spellEnd"/>
          </w:p>
          <w:p w14:paraId="3E4C7D9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77B88F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WIFI_SSID "DESKTOP-JJORSV4 5823"</w:t>
            </w:r>
          </w:p>
          <w:p w14:paraId="7943180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WIFI_PASS "salut123"</w:t>
            </w:r>
          </w:p>
          <w:p w14:paraId="1DFE38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CC7DD7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Create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AsyncWebServer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object on port 80</w:t>
            </w:r>
          </w:p>
          <w:p w14:paraId="5A8790E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AsyncWebServer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</w:rPr>
              <w:t>server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</w:rPr>
              <w:t>80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);</w:t>
            </w:r>
          </w:p>
          <w:p w14:paraId="1DCE6E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</w:p>
          <w:p w14:paraId="136A099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WiFiClient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espClient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;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 </w:t>
            </w:r>
          </w:p>
          <w:p w14:paraId="65FDBC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PubSubClient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</w:rPr>
              <w:t>client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espClient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);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</w:p>
          <w:p w14:paraId="523EA04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unsigned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long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lastMsg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4797F38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>#define MSG_BUFFER_SIZE</w:t>
            </w:r>
            <w:r w:rsidRPr="000C66B6">
              <w:rPr>
                <w:rFonts w:ascii="Courier New" w:eastAsia="Times New Roman" w:hAnsi="Courier New" w:cs="Courier New"/>
                <w:color w:val="557799"/>
                <w:szCs w:val="20"/>
                <w:lang w:val="en-US"/>
              </w:rPr>
              <w:tab/>
              <w:t>(50)</w:t>
            </w:r>
          </w:p>
          <w:p w14:paraId="2B654D5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msg[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MSG_BUFFER_SIZE];</w:t>
            </w:r>
          </w:p>
          <w:p w14:paraId="6853F1C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value =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776EE82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count;</w:t>
            </w:r>
            <w:proofErr w:type="gramEnd"/>
          </w:p>
          <w:p w14:paraId="74CC4AD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5C5F5ED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DHT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dht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DHTPIN, DHTTYPE);</w:t>
            </w:r>
          </w:p>
          <w:p w14:paraId="51C61E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87A7D5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float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h,t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,f,maxtemp,maxhumi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var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dht</w:t>
            </w:r>
            <w:proofErr w:type="spellEnd"/>
          </w:p>
          <w:p w14:paraId="4E2705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[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16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];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4A12FD2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[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16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];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5587439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long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send_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time,send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_time2;</w:t>
            </w:r>
          </w:p>
          <w:p w14:paraId="41390A6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button state</w:t>
            </w:r>
          </w:p>
          <w:p w14:paraId="445169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bool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btn_state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false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0246BAD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bool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prv_btn_state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false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6E7B8D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4F2F9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Servo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 create servo object to control a servo</w:t>
            </w:r>
          </w:p>
          <w:p w14:paraId="4854BE0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760BAFB8" w14:textId="112532AC" w:rsidR="000C66B6" w:rsidRPr="000C66B6" w:rsidRDefault="00722F41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>//NODERED que</w:t>
            </w:r>
            <w:r w:rsidRPr="00722F41">
              <w:rPr>
                <w:rFonts w:ascii="Courier New" w:eastAsia="Times New Roman" w:hAnsi="Courier New" w:cs="Courier New"/>
                <w:color w:val="888888"/>
                <w:szCs w:val="20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>faire quand un msg arrive</w:t>
            </w:r>
          </w:p>
          <w:p w14:paraId="39610C1F" w14:textId="002FAF0F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void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callback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* topic, byte* payload,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unsigned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length) {     </w:t>
            </w:r>
          </w:p>
          <w:p w14:paraId="5B1AD8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"Message arrived ["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FFE0A0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(topic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3FD25D9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"] 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045C6D0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msg[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];</w:t>
            </w:r>
          </w:p>
          <w:p w14:paraId="68CF67D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for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int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&lt; length;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++) {</w:t>
            </w:r>
          </w:p>
          <w:p w14:paraId="77D00C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)payload[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038B092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msg[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]=payload[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];</w:t>
            </w:r>
            <w:proofErr w:type="gramEnd"/>
          </w:p>
          <w:p w14:paraId="07EAE8E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59F671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E7533F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158B88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3AB9BF5" w14:textId="77777777" w:rsidR="000C66B6" w:rsidRPr="00363B80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memset</w:t>
            </w:r>
            <w:proofErr w:type="spellEnd"/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(msg,</w:t>
            </w:r>
            <w:proofErr w:type="gramStart"/>
            <w:r w:rsidRPr="00363B80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363B80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sizeof</w:t>
            </w:r>
            <w:proofErr w:type="gramEnd"/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(msg));</w:t>
            </w:r>
          </w:p>
          <w:p w14:paraId="798AF77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363B80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 xml:space="preserve">/***** Action en fonction du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>payload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 xml:space="preserve"> ******/</w:t>
            </w:r>
          </w:p>
          <w:p w14:paraId="6343AA6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</w:p>
          <w:p w14:paraId="35ED111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'0'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{</w:t>
            </w:r>
          </w:p>
          <w:p w14:paraId="62B5EA8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digitalWrite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LED_PIN, LOW);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Turn the LED off</w:t>
            </w:r>
          </w:p>
          <w:p w14:paraId="77F461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 </w:t>
            </w:r>
          </w:p>
          <w:p w14:paraId="754073B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'1'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44A3AC8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561DFBA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digitalWrite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LED_PIN, HIGH);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Turn the LED on</w:t>
            </w:r>
          </w:p>
          <w:p w14:paraId="574B01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7381321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'3'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3E6C8C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6547AE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digitalWrite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LED_PIN, LOW);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Turn the LED off</w:t>
            </w:r>
          </w:p>
          <w:p w14:paraId="09F1709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0E799A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'4'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6A2E3F1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0B38754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digitalWrite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LED_PIN, HIGH);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Turn the LED on </w:t>
            </w:r>
          </w:p>
          <w:p w14:paraId="0FF8300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}</w:t>
            </w:r>
          </w:p>
          <w:p w14:paraId="3F56A9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</w:rPr>
              <w:t>if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)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payload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[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</w:rPr>
              <w:t>'5'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)</w:t>
            </w:r>
          </w:p>
          <w:p w14:paraId="7AA9AA0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{</w:t>
            </w:r>
          </w:p>
          <w:p w14:paraId="59EC3A6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</w:rPr>
              <w:t>//ferme vanne et couleur rouge</w:t>
            </w:r>
          </w:p>
          <w:p w14:paraId="5688C73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myservo.write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84EC43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0C995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08283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9F0FC7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4D1179F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'6'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3281607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285F47C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//couleur orange</w:t>
            </w:r>
          </w:p>
          <w:p w14:paraId="6A5118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myservo.write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60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422C87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5725AC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220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F111EF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EDDDD0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4075DD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'7'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04C8875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1BFCA26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//jaune</w:t>
            </w:r>
          </w:p>
          <w:p w14:paraId="45EEC0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myservo.write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120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7356175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8CAF6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128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D4CF0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7BAC066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117D7E8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char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payload[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] == 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'8'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166A9E1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133F849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//vert</w:t>
            </w:r>
          </w:p>
          <w:p w14:paraId="06CD689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myservo.write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180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13278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84DFB1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2A68F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255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AE77B4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6D70F11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</w:p>
          <w:p w14:paraId="20DCDB5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53D75B1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"Unknown Payload"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07CD79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70B8847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71BFC8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57E20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void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reconnect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 {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//NODERED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mqqt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(re)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connexion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</w:t>
            </w:r>
          </w:p>
          <w:p w14:paraId="32B715C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Loop until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we're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reconnected</w:t>
            </w:r>
          </w:p>
          <w:p w14:paraId="34CC850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while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(!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.connected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 {</w:t>
            </w:r>
          </w:p>
          <w:p w14:paraId="251968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"Attempting MQTT connection..."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AD02D6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Create a random client ID</w:t>
            </w:r>
          </w:p>
          <w:p w14:paraId="7F6A896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String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clientId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"ESP32Client-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35253A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clientId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+= String(random(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5588"/>
                <w:szCs w:val="20"/>
                <w:lang w:val="en-US"/>
              </w:rPr>
              <w:t>0xffff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), HEX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045592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Attempt to connect</w:t>
            </w:r>
          </w:p>
          <w:p w14:paraId="2F79B3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client.connect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clientId.c_str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())) {</w:t>
            </w:r>
          </w:p>
          <w:p w14:paraId="6AE0DA0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"connected"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F183F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... and resubscribe</w:t>
            </w:r>
          </w:p>
          <w:p w14:paraId="7041D01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client.subscribe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"LIGHT1"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7D87E5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client.subscribe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"LIGHT2"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7727E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client.subscribe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"VANNE"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E59D0D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{</w:t>
            </w:r>
          </w:p>
          <w:p w14:paraId="16AEDE4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"failed,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rc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="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D92B09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client.state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());</w:t>
            </w:r>
          </w:p>
          <w:p w14:paraId="0F8CBC4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 try again in 5 seconds"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51F2D6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Wait 5 seconds before retrying</w:t>
            </w:r>
          </w:p>
          <w:p w14:paraId="381DCB2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delay(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5000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A08090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514F84F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72AE059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1919AC0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8EA571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void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setup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){</w:t>
            </w:r>
          </w:p>
          <w:p w14:paraId="211C34E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send_time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=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22614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send_time2=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9F5EDC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BUTTON_PIN, INPUT);</w:t>
            </w:r>
          </w:p>
          <w:p w14:paraId="0AAEB1D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AE996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set LED pin as an output</w:t>
            </w:r>
          </w:p>
          <w:p w14:paraId="1E32BC4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LED_PIN, OUTPUT);</w:t>
            </w:r>
          </w:p>
          <w:p w14:paraId="1B6D9C6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//------------------------------- ---Serial</w:t>
            </w:r>
          </w:p>
          <w:p w14:paraId="5714EBA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Serial.begin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115200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8A0A11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551814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Connect to Wi-Fi</w:t>
            </w:r>
          </w:p>
          <w:p w14:paraId="42D9F71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WiFi.begin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(WIFI_SSID, WIFI_PASS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3EE8BC7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while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WiFi.status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!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= WL_CONNECTED) {</w:t>
            </w:r>
          </w:p>
          <w:p w14:paraId="0193FBC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delay(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52EB82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"Connecting to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WiFi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..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C5B15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1D51952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5DD300B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//-------------------------------SPIFFS</w:t>
            </w:r>
          </w:p>
          <w:p w14:paraId="02CF805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check for files and begin SPIFFS</w:t>
            </w:r>
          </w:p>
          <w:p w14:paraId="6D7BD54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!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SPIFFS.begin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</w:t>
            </w:r>
          </w:p>
          <w:p w14:paraId="42B139A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23FD324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Erreur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 SPIFFS..."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37F992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return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112242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6A65EAA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2E8CF4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File root =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SPIFFS.open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1864CE3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File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file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root.openNextFile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6E48757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CCE38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while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(file)</w:t>
            </w:r>
          </w:p>
          <w:p w14:paraId="3E68FED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5D05FFC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"File: 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A328EE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file.name(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10A0CEF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file.close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0430C98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file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root.openNextFile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5EAFF3D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1F29867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71898D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"Successfully Ended"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5AD260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7E97FEC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8151EC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RGB esp32 </w:t>
            </w:r>
          </w:p>
          <w:p w14:paraId="4D49E10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#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defined(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ARDUINO_ARCH_ESP32)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ESP32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pinMode</w:t>
            </w:r>
            <w:proofErr w:type="spellEnd"/>
          </w:p>
          <w:p w14:paraId="2649A5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assign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rgb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pins to channels</w:t>
            </w:r>
          </w:p>
          <w:p w14:paraId="72688E0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ledcAttachPin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RED_PIN,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01E06E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ledcAttachPin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GREEN_PIN,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AFC7E2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ledcAttachPin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BLUE_PIN,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3805FA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EE2806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init.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channels</w:t>
            </w:r>
          </w:p>
          <w:p w14:paraId="1265D1F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ledcSetup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8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73551B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ledcSetup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8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38DAB6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ledcSetup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8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CF5964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#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</w:p>
          <w:p w14:paraId="24926E3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RED_PIN, OUTPUT);</w:t>
            </w:r>
          </w:p>
          <w:p w14:paraId="209C1B9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GREEN_PIN, OUTPUT);</w:t>
            </w:r>
          </w:p>
          <w:p w14:paraId="1FDA316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pinMode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BLUE_PIN, OUTPUT);</w:t>
            </w:r>
          </w:p>
          <w:p w14:paraId="10A587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FF0000"/>
                <w:szCs w:val="20"/>
                <w:shd w:val="clear" w:color="auto" w:fill="FFAAAA"/>
                <w:lang w:val="en-US"/>
              </w:rPr>
              <w:t>#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endif</w:t>
            </w:r>
          </w:p>
          <w:p w14:paraId="393E6AA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A8EB58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3FD6D79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  Allow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allocation of all timers</w:t>
            </w:r>
          </w:p>
          <w:p w14:paraId="301A2D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  <w:t>ESP32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PWM::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allocateTimer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775BD8C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  <w:t>ESP32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PWM::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allocateTimer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9992DA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  <w:t>ESP32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PWM::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allocateTimer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47A33C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  <w:t>ESP32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PWM::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allocateTimer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7F20D1F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</w:r>
          </w:p>
          <w:p w14:paraId="292338C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pwm.attachPin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,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freq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, 10); // 1KHz 8 bit</w:t>
            </w:r>
          </w:p>
          <w:p w14:paraId="4745507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492C54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myservo.setPeriodHertz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50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);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standard 50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hz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servo</w:t>
            </w:r>
          </w:p>
          <w:p w14:paraId="44A4FFC2" w14:textId="6A356B3F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ab/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myservo.attach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servoPin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);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attaches the servo on pin 18 to the object</w:t>
            </w:r>
          </w:p>
          <w:p w14:paraId="08F49A0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WiFi.localIP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AC5F59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76C06D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client.setServer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(mqtt_server,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1883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);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//set server on 1883 </w:t>
            </w:r>
          </w:p>
          <w:p w14:paraId="564F1D2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client.setCallback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(callback);   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set call  for callback</w:t>
            </w:r>
          </w:p>
          <w:p w14:paraId="341F349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C317E9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//----------------------------SERVER</w:t>
            </w:r>
          </w:p>
          <w:p w14:paraId="01D32D3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1D7B860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server.on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HTTP_GET, [](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AsyncWebServerRequest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*request)</w:t>
            </w:r>
          </w:p>
          <w:p w14:paraId="26D29B7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{</w:t>
            </w:r>
          </w:p>
          <w:p w14:paraId="78A2B63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Route for root / web page</w:t>
            </w:r>
          </w:p>
          <w:p w14:paraId="1535263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request-&gt;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SPIFFS,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index.html"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/html"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308A5F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//request-&gt;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send(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200, "text/html",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index_html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</w:p>
          <w:p w14:paraId="6DD2AF5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});</w:t>
            </w:r>
          </w:p>
          <w:p w14:paraId="469E986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server.on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"/temperature"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HTTP_GET, [](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AsyncWebServerRequest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*request){</w:t>
            </w:r>
          </w:p>
          <w:p w14:paraId="4D4A10A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//t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dht.readTemperature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();</w:t>
            </w:r>
          </w:p>
          <w:p w14:paraId="2D6E5B1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Blynk.virtualWrite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(V6, t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  <w:proofErr w:type="gramEnd"/>
          </w:p>
          <w:p w14:paraId="7DAA766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memset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(send_buffer_temp,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'0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sizeof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0F8DF5F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send_buffer_temp,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,t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4229BF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request-&gt;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"text/plain"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4EC711C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});</w:t>
            </w:r>
          </w:p>
          <w:p w14:paraId="4601C31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server.on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"/humidity"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HTTP_GET, [](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AsyncWebServerRequest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*request){</w:t>
            </w:r>
          </w:p>
          <w:p w14:paraId="4CA6A5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//h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dht.readHumidity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();</w:t>
            </w:r>
          </w:p>
          <w:p w14:paraId="301686B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Blynk.virtualWrite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(V5, h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  <w:proofErr w:type="gramEnd"/>
          </w:p>
          <w:p w14:paraId="6B3AEDA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memset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(send_buffer_humi,</w:t>
            </w:r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'0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0044DD"/>
                <w:szCs w:val="20"/>
                <w:lang w:val="en-US"/>
              </w:rPr>
              <w:t>'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sizeof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4EBBEAF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(send_buffer_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f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A321B1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request-&gt;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send(</w:t>
            </w:r>
            <w:proofErr w:type="gramEnd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"text/plain"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send_buffer_humi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0F450F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});</w:t>
            </w:r>
          </w:p>
          <w:p w14:paraId="675E4DB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27D76A7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dht.begin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0E1B8DE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Blynk.begin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(auth, WIFI_SSID, WIFI_PASS,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IPAddress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193,190,65,122), 8080);</w:t>
            </w:r>
          </w:p>
          <w:p w14:paraId="521EAAE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Start server</w:t>
            </w:r>
          </w:p>
          <w:p w14:paraId="7D8E782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server.begin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5DA3E75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73EE4AD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</w:p>
          <w:p w14:paraId="17BB202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void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66BB"/>
                <w:szCs w:val="20"/>
                <w:lang w:val="en-US"/>
              </w:rPr>
              <w:t>loop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){</w:t>
            </w:r>
          </w:p>
          <w:p w14:paraId="00CE76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Blynk.run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);</w:t>
            </w:r>
          </w:p>
          <w:p w14:paraId="0BA5EF8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(!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.connected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()) {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//NODERED</w:t>
            </w:r>
          </w:p>
          <w:p w14:paraId="77E23F9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reconnect(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3DAE88B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6BC0AD1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client.loop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();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//NODERED</w:t>
            </w:r>
          </w:p>
          <w:p w14:paraId="59BC99C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send_time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&lt;=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()){</w:t>
            </w:r>
          </w:p>
          <w:p w14:paraId="336351A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h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dht.readHumidity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0440A45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Read temperature as Celsius (the default)</w:t>
            </w:r>
          </w:p>
          <w:p w14:paraId="3EEDD00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t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dht.readTemperature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();</w:t>
            </w:r>
          </w:p>
          <w:p w14:paraId="4451C9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Read temperature as Fahrenheit 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isFahrenheit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= true)</w:t>
            </w:r>
          </w:p>
          <w:p w14:paraId="10A16A2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f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dht.readTemperature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true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1B71F08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Check if any reads failed and exit early (to try again).</w:t>
            </w:r>
          </w:p>
          <w:p w14:paraId="7D2416E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isnan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(h) ||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isnan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(t) ||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isnan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(f)) {</w:t>
            </w:r>
          </w:p>
          <w:p w14:paraId="6C902CF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"Failed to read from DHT sensor!"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721988F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return;</w:t>
            </w:r>
            <w:proofErr w:type="gramEnd"/>
          </w:p>
          <w:p w14:paraId="58A792F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2FBCF81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Compute heat index in Fahrenheit (the default)</w:t>
            </w:r>
          </w:p>
          <w:p w14:paraId="7F86BB0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float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hif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dht.computeHeatIndex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(f, h);</w:t>
            </w:r>
          </w:p>
          <w:p w14:paraId="6EC22DF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Compute heat index in Celsius 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isFahreheit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= false)</w:t>
            </w:r>
          </w:p>
          <w:p w14:paraId="2A69897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333399"/>
                <w:szCs w:val="20"/>
                <w:lang w:val="en-US"/>
              </w:rPr>
              <w:t>float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hic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dht.computeHeatIndex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(t, h, </w:t>
            </w:r>
            <w:r w:rsidRPr="000C66B6">
              <w:rPr>
                <w:rFonts w:ascii="Courier New" w:eastAsia="Times New Roman" w:hAnsi="Courier New" w:cs="Courier New"/>
                <w:color w:val="007020"/>
                <w:szCs w:val="20"/>
                <w:lang w:val="en-US"/>
              </w:rPr>
              <w:t>false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2DCC3B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F148FF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"Humidity: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22E311F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(h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C348BB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  Temperature: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06E0CFA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(t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98B5AB0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"°C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7222F90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2B8CC1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"°F  Heat index: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4679CDD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(hic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9DAA23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F(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"°C 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));</w:t>
            </w:r>
          </w:p>
          <w:p w14:paraId="638F2F5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hif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0718F2E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(F(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"°F"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632A716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6E4CC00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save the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btn_state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state to the 'button' feed on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adafruit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io</w:t>
            </w:r>
          </w:p>
          <w:p w14:paraId="116F96F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</w:p>
          <w:p w14:paraId="00FEA9FE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snprintf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(msg, MSG_BUFFER_SIZE,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t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4CC343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"Publish message: 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68FBEBA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238BA05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client.publish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"temp"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msg);</w:t>
            </w:r>
          </w:p>
          <w:p w14:paraId="3E93C29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</w:p>
          <w:p w14:paraId="459CD42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// save the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btn_state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state to the 'button' feed on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adafruit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io</w:t>
            </w:r>
          </w:p>
          <w:p w14:paraId="2C849A7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snprintf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(msg, MSG_BUFFER_SIZE,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h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626921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"Publish message: 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0BF1B1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(msg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7E7E940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client.publish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 msg);</w:t>
            </w:r>
          </w:p>
          <w:p w14:paraId="5901882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</w:p>
          <w:p w14:paraId="2AD09E87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memorise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max temp and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 xml:space="preserve"> to be send to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db</w:t>
            </w:r>
            <w:proofErr w:type="spellEnd"/>
          </w:p>
          <w:p w14:paraId="205E658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</w:rPr>
              <w:t>if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maxtemp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&lt;t){</w:t>
            </w:r>
          </w:p>
          <w:p w14:paraId="6069C6A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>maxtemp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= t;</w:t>
            </w:r>
          </w:p>
          <w:p w14:paraId="54F5FF7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  <w:p w14:paraId="7C56E83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&lt;h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){</w:t>
            </w:r>
            <w:proofErr w:type="gramEnd"/>
          </w:p>
          <w:p w14:paraId="2D17CB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h;</w:t>
            </w:r>
            <w:proofErr w:type="gramEnd"/>
          </w:p>
          <w:p w14:paraId="04D5340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023A7C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send_time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 +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10000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;  </w:t>
            </w:r>
            <w:r w:rsidRPr="000C66B6">
              <w:rPr>
                <w:rFonts w:ascii="Courier New" w:eastAsia="Times New Roman" w:hAnsi="Courier New" w:cs="Courier New"/>
                <w:color w:val="888888"/>
                <w:szCs w:val="20"/>
                <w:lang w:val="en-US"/>
              </w:rPr>
              <w:t>// set next time you want to do anything</w:t>
            </w:r>
          </w:p>
          <w:p w14:paraId="18B550A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}</w:t>
            </w:r>
          </w:p>
          <w:p w14:paraId="7EE38895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send_time2 &lt;=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()){</w:t>
            </w:r>
          </w:p>
          <w:p w14:paraId="79FBA74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(count==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){</w:t>
            </w:r>
            <w:proofErr w:type="gramEnd"/>
          </w:p>
          <w:p w14:paraId="464D1F0B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"print to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dataBase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17ACB12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snprintf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(msg, MSG_BUFFER_SIZE,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maxtemp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5714FBEF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client.publish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DBT"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,msg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5B11E6B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maxtemp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58CC49ED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}</w:t>
            </w:r>
          </w:p>
          <w:p w14:paraId="303CEE5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else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(count==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</w:t>
            </w:r>
          </w:p>
          <w:p w14:paraId="2C8FCF34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{</w:t>
            </w:r>
          </w:p>
          <w:p w14:paraId="240CCAB2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Serial.println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 xml:space="preserve">"print to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dataBase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19C8C91C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snprintf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(msg, MSG_BUFFER_SIZE, 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"%f"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,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maxhumi</w:t>
            </w:r>
            <w:proofErr w:type="spellEnd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  <w:proofErr w:type="gramEnd"/>
          </w:p>
          <w:p w14:paraId="46D804B9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client.publish</w:t>
            </w:r>
            <w:proofErr w:type="spellEnd"/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shd w:val="clear" w:color="auto" w:fill="FFF0F0"/>
                <w:lang w:val="en-US"/>
              </w:rPr>
              <w:t>DBH"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,msg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);</w:t>
            </w:r>
          </w:p>
          <w:p w14:paraId="683A06F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  </w:t>
            </w:r>
            <w:proofErr w:type="spell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maxhumi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152A492A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12458768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send_time2 = </w:t>
            </w:r>
            <w:proofErr w:type="spellStart"/>
            <w:proofErr w:type="gramStart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millis</w:t>
            </w:r>
            <w:proofErr w:type="spell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(</w:t>
            </w:r>
            <w:proofErr w:type="gramEnd"/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) +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60000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</w:p>
          <w:p w14:paraId="10686EA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count +=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1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11690C21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8800"/>
                <w:szCs w:val="20"/>
                <w:lang w:val="en-US"/>
              </w:rPr>
              <w:t>if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(count ==</w:t>
            </w:r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2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) count=</w:t>
            </w:r>
            <w:proofErr w:type="gramStart"/>
            <w:r w:rsidRPr="000C66B6">
              <w:rPr>
                <w:rFonts w:ascii="Courier New" w:eastAsia="Times New Roman" w:hAnsi="Courier New" w:cs="Courier New"/>
                <w:b/>
                <w:bCs/>
                <w:color w:val="0000DD"/>
                <w:szCs w:val="20"/>
                <w:lang w:val="en-US"/>
              </w:rPr>
              <w:t>0</w:t>
            </w: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;</w:t>
            </w:r>
            <w:proofErr w:type="gramEnd"/>
          </w:p>
          <w:p w14:paraId="06030836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 xml:space="preserve">    }</w:t>
            </w:r>
          </w:p>
          <w:p w14:paraId="3D5EB843" w14:textId="77777777" w:rsidR="000C66B6" w:rsidRPr="000C66B6" w:rsidRDefault="000C66B6" w:rsidP="000C66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</w:pPr>
            <w:r w:rsidRPr="000C66B6">
              <w:rPr>
                <w:rFonts w:ascii="Courier New" w:eastAsia="Times New Roman" w:hAnsi="Courier New" w:cs="Courier New"/>
                <w:color w:val="333333"/>
                <w:szCs w:val="20"/>
                <w:lang w:val="en-US"/>
              </w:rPr>
              <w:t>}</w:t>
            </w:r>
          </w:p>
        </w:tc>
      </w:tr>
    </w:tbl>
    <w:p w14:paraId="005EA5F7" w14:textId="77777777" w:rsidR="00FD41FA" w:rsidRPr="005820C0" w:rsidRDefault="00FD41FA" w:rsidP="005820C0"/>
    <w:p w14:paraId="706C2385" w14:textId="6148C0CE" w:rsidR="4459E99A" w:rsidRDefault="4459E99A">
      <w:r>
        <w:br w:type="page"/>
      </w:r>
    </w:p>
    <w:p w14:paraId="04767AD6" w14:textId="48AD27F1" w:rsidR="0022073B" w:rsidRDefault="0022073B" w:rsidP="00311050">
      <w:pPr>
        <w:pStyle w:val="Titre1"/>
        <w:spacing w:after="120"/>
      </w:pPr>
      <w:bookmarkStart w:id="6" w:name="_Toc60854908"/>
      <w:r>
        <w:lastRenderedPageBreak/>
        <w:t>Conclusion</w:t>
      </w:r>
      <w:bookmarkEnd w:id="6"/>
      <w:r>
        <w:t xml:space="preserve"> </w:t>
      </w:r>
    </w:p>
    <w:p w14:paraId="13673336" w14:textId="1791A65A" w:rsidR="00B05346" w:rsidRPr="00B05346" w:rsidRDefault="732E1BE0" w:rsidP="00B05346">
      <w:r>
        <w:t xml:space="preserve">A travers ce </w:t>
      </w:r>
      <w:r w:rsidR="4FB3DD5E">
        <w:t>TP</w:t>
      </w:r>
      <w:r>
        <w:t xml:space="preserve">, nous avons </w:t>
      </w:r>
      <w:r w:rsidR="10651FFC">
        <w:t>pu</w:t>
      </w:r>
      <w:r>
        <w:t xml:space="preserve"> explorer </w:t>
      </w:r>
      <w:proofErr w:type="spellStart"/>
      <w:r w:rsidR="20E57969">
        <w:t>N</w:t>
      </w:r>
      <w:r w:rsidR="4FC96883">
        <w:t>odere</w:t>
      </w:r>
      <w:r w:rsidR="10651FFC">
        <w:t>d</w:t>
      </w:r>
      <w:proofErr w:type="spellEnd"/>
      <w:r w:rsidR="4FC96883">
        <w:t>, et il en ressort que malgré le fait de n’avoir pu consacrer que quelques heures</w:t>
      </w:r>
      <w:r w:rsidR="4FC96883" w:rsidRPr="1BC4CD74">
        <w:t xml:space="preserve"> </w:t>
      </w:r>
      <w:r w:rsidR="3F188788" w:rsidRPr="1BC4CD74">
        <w:t xml:space="preserve">à son apprentissage, il apparait comme un outil d’une efficacité </w:t>
      </w:r>
      <w:r w:rsidR="38CB37FB" w:rsidRPr="1BC4CD74">
        <w:t xml:space="preserve">évidente. </w:t>
      </w:r>
      <w:r w:rsidR="00AE0A5A">
        <w:br/>
      </w:r>
      <w:r w:rsidR="38CB37FB" w:rsidRPr="1BC4CD74">
        <w:t xml:space="preserve">En effet, ce qui demande un programme assez long </w:t>
      </w:r>
      <w:r w:rsidR="36148E86" w:rsidRPr="1BC4CD74">
        <w:t>e</w:t>
      </w:r>
      <w:r w:rsidR="36148E86">
        <w:t xml:space="preserve">n temps normal ne demande que quelques blocs sur </w:t>
      </w:r>
      <w:proofErr w:type="spellStart"/>
      <w:r w:rsidR="4CAFBFDF">
        <w:t>N</w:t>
      </w:r>
      <w:r w:rsidR="36148E86">
        <w:t>odered</w:t>
      </w:r>
      <w:proofErr w:type="spellEnd"/>
      <w:r w:rsidR="36148E86">
        <w:t xml:space="preserve"> à l’image du </w:t>
      </w:r>
      <w:r w:rsidR="55CD2A8E">
        <w:t>G</w:t>
      </w:r>
      <w:r w:rsidR="36148E86">
        <w:t xml:space="preserve">oogle </w:t>
      </w:r>
      <w:proofErr w:type="spellStart"/>
      <w:r w:rsidR="6FC0A28A">
        <w:t>S</w:t>
      </w:r>
      <w:r w:rsidR="36148E86">
        <w:t>heet</w:t>
      </w:r>
      <w:proofErr w:type="spellEnd"/>
      <w:r w:rsidR="36148E86">
        <w:t xml:space="preserve">. </w:t>
      </w:r>
    </w:p>
    <w:p w14:paraId="35AA5C25" w14:textId="3D7C40B2" w:rsidR="00B57D5D" w:rsidRDefault="16A45616" w:rsidP="00B05346">
      <w:r>
        <w:t xml:space="preserve">Le ressentit est proche </w:t>
      </w:r>
      <w:r w:rsidR="540FD9CD">
        <w:t xml:space="preserve">de celui après la découverte de </w:t>
      </w:r>
      <w:proofErr w:type="spellStart"/>
      <w:r w:rsidR="33433FA4">
        <w:t>L</w:t>
      </w:r>
      <w:r w:rsidR="10B64490">
        <w:t>abview</w:t>
      </w:r>
      <w:proofErr w:type="spellEnd"/>
      <w:r w:rsidR="10B64490">
        <w:t xml:space="preserve">, dans le sens où il rend accessible </w:t>
      </w:r>
      <w:r w:rsidR="08934CE5">
        <w:t>des projets</w:t>
      </w:r>
      <w:r w:rsidR="10B64490">
        <w:t xml:space="preserve"> qui sont dans l’</w:t>
      </w:r>
      <w:r w:rsidR="5D953E50">
        <w:t xml:space="preserve">absolu bien plus difficiles à réaliser. Mais il y a ici un outil qui est selon nous </w:t>
      </w:r>
      <w:r w:rsidR="08934CE5">
        <w:t xml:space="preserve">un cran plus haut </w:t>
      </w:r>
      <w:proofErr w:type="gramStart"/>
      <w:r w:rsidR="08934CE5">
        <w:t>de par</w:t>
      </w:r>
      <w:proofErr w:type="gramEnd"/>
      <w:r w:rsidR="08934CE5">
        <w:t xml:space="preserve"> sa flexibilité, en effet nous pouvons, pour peu qu’on maitrise </w:t>
      </w:r>
      <w:proofErr w:type="spellStart"/>
      <w:r w:rsidR="265A6B5F">
        <w:t>N</w:t>
      </w:r>
      <w:r w:rsidR="62AEB6D4">
        <w:t>odejs</w:t>
      </w:r>
      <w:proofErr w:type="spellEnd"/>
      <w:r w:rsidR="62AEB6D4">
        <w:t xml:space="preserve">, écrire nos propres fonctions/blocs. </w:t>
      </w:r>
      <w:r w:rsidR="01B2B6CC">
        <w:t>Ce à quoi s’ajoute le fait de pouvoir interconnecter tout un tas de services</w:t>
      </w:r>
      <w:r w:rsidR="25DFC99A">
        <w:t>, qui pour nous représente une force du programme.</w:t>
      </w:r>
    </w:p>
    <w:p w14:paraId="641611FD" w14:textId="632FB25D" w:rsidR="004F2581" w:rsidRDefault="25DFC99A" w:rsidP="1BC4CD74">
      <w:r>
        <w:t xml:space="preserve">Nous regrettons d’une part notre faible maitrise du </w:t>
      </w:r>
      <w:proofErr w:type="spellStart"/>
      <w:r>
        <w:t>js</w:t>
      </w:r>
      <w:proofErr w:type="spellEnd"/>
      <w:r w:rsidR="5F5F50E9">
        <w:t xml:space="preserve">, qui nous a limité dans nos créations, et qui représente clairement un sujet que nous voulons approfondir </w:t>
      </w:r>
      <w:r w:rsidR="565E9F41">
        <w:t xml:space="preserve">par la suite. Ensuite, une mauvaise organisation de notre temps nous </w:t>
      </w:r>
      <w:r w:rsidR="655E14C4">
        <w:t>a pous</w:t>
      </w:r>
      <w:r w:rsidR="655E14C4" w:rsidRPr="1BC4CD74">
        <w:t>s</w:t>
      </w:r>
      <w:r w:rsidR="307B6EB5" w:rsidRPr="1BC4CD74">
        <w:t>é</w:t>
      </w:r>
      <w:r w:rsidR="655E14C4" w:rsidRPr="1BC4CD74">
        <w:t xml:space="preserve"> à clôturer le projet avant d’avoir pu intégrer toutes nos idées.</w:t>
      </w:r>
    </w:p>
    <w:p w14:paraId="24E4364C" w14:textId="6914F63E" w:rsidR="003B47F1" w:rsidRPr="00B05346" w:rsidRDefault="0D336A4B" w:rsidP="00B05346">
      <w:r>
        <w:t xml:space="preserve">Néanmoins l’expérience reste plus que positive et nous espérons être amenés </w:t>
      </w:r>
      <w:r w:rsidR="028724EC">
        <w:t>vers ce genre d’applications dans le futur que ce soi</w:t>
      </w:r>
      <w:r w:rsidR="4E93FF11">
        <w:t>t</w:t>
      </w:r>
      <w:r w:rsidR="028724EC">
        <w:t xml:space="preserve"> au cours de nos stages ou dans notre vie professionnelle.</w:t>
      </w:r>
    </w:p>
    <w:p w14:paraId="66929D2B" w14:textId="7C390825" w:rsidR="0022073B" w:rsidRPr="0022073B" w:rsidRDefault="0022073B" w:rsidP="00E1072B">
      <w:pPr>
        <w:pStyle w:val="Titre1"/>
        <w:spacing w:after="120"/>
      </w:pPr>
      <w:bookmarkStart w:id="7" w:name="_Toc60854909"/>
      <w:r>
        <w:t>Annexes, bibliographie et illustrations</w:t>
      </w:r>
      <w:bookmarkEnd w:id="7"/>
      <w:r>
        <w:t xml:space="preserve"> </w:t>
      </w:r>
    </w:p>
    <w:p w14:paraId="1894901F" w14:textId="4CB6E8B0" w:rsidR="00C13B2F" w:rsidRDefault="007D251C" w:rsidP="0084412B">
      <w:pPr>
        <w:pStyle w:val="Titre2"/>
        <w:spacing w:after="240"/>
      </w:pPr>
      <w:bookmarkStart w:id="8" w:name="_Toc60854910"/>
      <w:r>
        <w:t>Annexes</w:t>
      </w:r>
      <w:bookmarkEnd w:id="8"/>
      <w:r>
        <w:t xml:space="preserve"> </w:t>
      </w:r>
    </w:p>
    <w:p w14:paraId="7AE7771F" w14:textId="35B93BF8" w:rsidR="00AE63F8" w:rsidRPr="00AE63F8" w:rsidRDefault="470FCAB3" w:rsidP="1BC4CD74">
      <w:r>
        <w:t xml:space="preserve">Les liens des 3 images sortis </w:t>
      </w:r>
      <w:r w:rsidR="732E1BE0">
        <w:t>du code</w:t>
      </w:r>
      <w:r>
        <w:t xml:space="preserve"> html car la mise en page</w:t>
      </w:r>
      <w:r w:rsidR="3951BB70">
        <w:t xml:space="preserve"> </w:t>
      </w:r>
      <w:r w:rsidR="65DAC21D">
        <w:t>W</w:t>
      </w:r>
      <w:r w:rsidR="3951BB70">
        <w:t>ord</w:t>
      </w:r>
      <w:r>
        <w:t xml:space="preserve"> </w:t>
      </w:r>
      <w:r w:rsidRPr="1BC4CD74">
        <w:t xml:space="preserve">était </w:t>
      </w:r>
      <w:r w:rsidR="3951BB70" w:rsidRPr="1BC4CD74">
        <w:t>affectée à cause de leur longueur.</w:t>
      </w:r>
    </w:p>
    <w:p w14:paraId="3A33A607" w14:textId="18AB7ECD" w:rsidR="008C1F43" w:rsidRDefault="00575BF6" w:rsidP="0084412B">
      <w:hyperlink r:id="rId15" w:history="1">
        <w:r w:rsidR="008C1F43" w:rsidRPr="009D638F">
          <w:rPr>
            <w:rStyle w:val="Lienhypertexte"/>
          </w:rPr>
          <w:t>https://scontent.fbru5-1.fna.fbcdn.net/v/t1.15752-9/132680314_430948934773714_6821396418431504269_n.jpg?_nc_cat=100&amp;ccb=2&amp;_nc_sid=ae9488&amp;_nc_ohc=zYDrnN_bHZcAX9DQaff&amp;_nc_ht=scontent.fbru5-1.fna&amp;oh=49ad5c06212f195e823c9ce77805ca69&amp;oe=60098CE1</w:t>
        </w:r>
      </w:hyperlink>
    </w:p>
    <w:p w14:paraId="3B6D47E8" w14:textId="56067F5E" w:rsidR="00AA1C95" w:rsidRDefault="00575BF6" w:rsidP="0084412B">
      <w:hyperlink r:id="rId16" w:history="1">
        <w:r w:rsidR="00AA1C95" w:rsidRPr="009D638F">
          <w:rPr>
            <w:rStyle w:val="Lienhypertexte"/>
          </w:rPr>
          <w:t>https://scontent.fbru5-1.fna.fbcdn.net/v/t1.15752-9/132290689_390433512246324_3831939363267429479_n.jpg?_nc_cat=109&amp;ccb=2&amp;_nc_sid=ae9488&amp;_nc_ohc=KUEIGZuw2y4AX_GZZSB&amp;_nc_ht=scontent.fbru5-1.fna&amp;oh=30be909b4e908f4daa53aee3263e3444&amp;oe=600784DD</w:t>
        </w:r>
      </w:hyperlink>
    </w:p>
    <w:p w14:paraId="44C595C7" w14:textId="626FA2EA" w:rsidR="00F1182C" w:rsidRDefault="00575BF6" w:rsidP="0084412B">
      <w:hyperlink r:id="rId17" w:history="1">
        <w:r w:rsidR="00F1182C" w:rsidRPr="002D6222">
          <w:rPr>
            <w:rStyle w:val="Lienhypertexte"/>
          </w:rPr>
          <w:t>https://scontent-bru2-1.xx.fbcdn.net/v/t1.15752-9/133031592_900521113821783_6859392920115411230_n.png?_nc_cat=104&amp;ccb=2&amp;_nc_sid=ae9488&amp;_nc_ohc=a8qe5MRndEcAX-_HleL&amp;_nc_ht=scontent-bru2-1.xx&amp;oh=bef962a216ec3a808d60440b25197867&amp;oe=6016DA77</w:t>
        </w:r>
      </w:hyperlink>
    </w:p>
    <w:p w14:paraId="47F38B07" w14:textId="77777777" w:rsidR="00F1182C" w:rsidRDefault="00F1182C">
      <w:pPr>
        <w:spacing w:after="200" w:line="276" w:lineRule="auto"/>
      </w:pPr>
      <w:r>
        <w:br w:type="page"/>
      </w:r>
    </w:p>
    <w:p w14:paraId="01121896" w14:textId="75432C73" w:rsidR="00AA1C95" w:rsidRDefault="00C74B5F" w:rsidP="0084412B"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627BA6BD" wp14:editId="46CD4779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1976755" cy="4111625"/>
            <wp:effectExtent l="0" t="0" r="4445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30F96781" wp14:editId="59738C72">
            <wp:simplePos x="0" y="0"/>
            <wp:positionH relativeFrom="margin">
              <wp:posOffset>2339975</wp:posOffset>
            </wp:positionH>
            <wp:positionV relativeFrom="paragraph">
              <wp:posOffset>489585</wp:posOffset>
            </wp:positionV>
            <wp:extent cx="1988185" cy="4133215"/>
            <wp:effectExtent l="0" t="0" r="0" b="63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82C">
        <w:t>Illustrations du site</w:t>
      </w:r>
    </w:p>
    <w:p w14:paraId="6A695714" w14:textId="2D0D3715" w:rsidR="00F1182C" w:rsidRDefault="00C74B5F" w:rsidP="0084412B">
      <w:r>
        <w:rPr>
          <w:noProof/>
        </w:rPr>
        <w:drawing>
          <wp:anchor distT="0" distB="0" distL="114300" distR="114300" simplePos="0" relativeHeight="251658248" behindDoc="0" locked="0" layoutInCell="1" allowOverlap="1" wp14:anchorId="0075368F" wp14:editId="0CB5195D">
            <wp:simplePos x="0" y="0"/>
            <wp:positionH relativeFrom="margin">
              <wp:posOffset>3568463</wp:posOffset>
            </wp:positionH>
            <wp:positionV relativeFrom="paragraph">
              <wp:posOffset>4449701</wp:posOffset>
            </wp:positionV>
            <wp:extent cx="2101215" cy="43675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5" behindDoc="0" locked="0" layoutInCell="1" allowOverlap="1" wp14:anchorId="1D19B3F3" wp14:editId="6E0518B1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2005965" cy="41700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2D9E5" w14:textId="748D7F3C" w:rsidR="00DA0093" w:rsidRDefault="00C74B5F" w:rsidP="00DA0093">
      <w:r>
        <w:rPr>
          <w:noProof/>
        </w:rPr>
        <w:drawing>
          <wp:anchor distT="0" distB="0" distL="114300" distR="114300" simplePos="0" relativeHeight="251658249" behindDoc="0" locked="0" layoutInCell="1" allowOverlap="1" wp14:anchorId="5EE1DA5A" wp14:editId="4231A107">
            <wp:simplePos x="0" y="0"/>
            <wp:positionH relativeFrom="page">
              <wp:posOffset>1547514</wp:posOffset>
            </wp:positionH>
            <wp:positionV relativeFrom="paragraph">
              <wp:posOffset>-209010</wp:posOffset>
            </wp:positionV>
            <wp:extent cx="2118995" cy="440626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6C385" w14:textId="2D1ED30A" w:rsidR="0084412B" w:rsidRPr="007D251C" w:rsidRDefault="0084412B" w:rsidP="007D251C"/>
    <w:p w14:paraId="0DCD8ED6" w14:textId="45895668" w:rsidR="001E261D" w:rsidRDefault="001E261D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6"/>
          <w:u w:val="single"/>
        </w:rPr>
      </w:pPr>
      <w:r>
        <w:br w:type="page"/>
      </w:r>
    </w:p>
    <w:p w14:paraId="284496DD" w14:textId="04052173" w:rsidR="001E261D" w:rsidRDefault="001E261D">
      <w:pPr>
        <w:spacing w:after="200" w:line="276" w:lineRule="auto"/>
      </w:pPr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03DA2E66" wp14:editId="700847B9">
            <wp:simplePos x="0" y="0"/>
            <wp:positionH relativeFrom="margin">
              <wp:posOffset>3798570</wp:posOffset>
            </wp:positionH>
            <wp:positionV relativeFrom="paragraph">
              <wp:posOffset>325755</wp:posOffset>
            </wp:positionV>
            <wp:extent cx="2849245" cy="5922645"/>
            <wp:effectExtent l="0" t="0" r="8255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7BADDB53" wp14:editId="4355FD60">
            <wp:simplePos x="0" y="0"/>
            <wp:positionH relativeFrom="margin">
              <wp:align>left</wp:align>
            </wp:positionH>
            <wp:positionV relativeFrom="paragraph">
              <wp:posOffset>312562</wp:posOffset>
            </wp:positionV>
            <wp:extent cx="2865755" cy="5959475"/>
            <wp:effectExtent l="0" t="0" r="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Illustrations app</w:t>
      </w:r>
      <w:r w:rsidR="00876BF2">
        <w:t>li</w:t>
      </w:r>
    </w:p>
    <w:p w14:paraId="415EF5D4" w14:textId="77777777" w:rsidR="00876BF2" w:rsidRDefault="00876BF2">
      <w:pPr>
        <w:spacing w:after="200" w:line="276" w:lineRule="auto"/>
      </w:pPr>
    </w:p>
    <w:p w14:paraId="51B11877" w14:textId="77777777" w:rsidR="00876BF2" w:rsidRDefault="00876BF2">
      <w:pPr>
        <w:spacing w:after="200" w:line="276" w:lineRule="auto"/>
      </w:pPr>
    </w:p>
    <w:p w14:paraId="4EBC2628" w14:textId="77777777" w:rsidR="00876BF2" w:rsidRDefault="00876BF2">
      <w:pPr>
        <w:spacing w:after="200" w:line="276" w:lineRule="auto"/>
      </w:pPr>
    </w:p>
    <w:p w14:paraId="537D3D25" w14:textId="77777777" w:rsidR="00876BF2" w:rsidRDefault="00876BF2">
      <w:pPr>
        <w:spacing w:after="200" w:line="276" w:lineRule="auto"/>
      </w:pPr>
    </w:p>
    <w:p w14:paraId="3352E41F" w14:textId="77777777" w:rsidR="00876BF2" w:rsidRDefault="00876BF2">
      <w:pPr>
        <w:spacing w:after="200" w:line="276" w:lineRule="auto"/>
      </w:pPr>
    </w:p>
    <w:p w14:paraId="21647880" w14:textId="77777777" w:rsidR="00876BF2" w:rsidRDefault="00876BF2">
      <w:pPr>
        <w:spacing w:after="200" w:line="276" w:lineRule="auto"/>
      </w:pPr>
    </w:p>
    <w:p w14:paraId="22D741BF" w14:textId="77777777" w:rsidR="00876BF2" w:rsidRDefault="00876BF2">
      <w:pPr>
        <w:spacing w:after="200" w:line="276" w:lineRule="auto"/>
      </w:pPr>
    </w:p>
    <w:p w14:paraId="626CAB29" w14:textId="77777777" w:rsidR="00876BF2" w:rsidRDefault="00876BF2">
      <w:pPr>
        <w:spacing w:after="200" w:line="276" w:lineRule="auto"/>
      </w:pPr>
    </w:p>
    <w:p w14:paraId="5A9C3839" w14:textId="77777777" w:rsidR="00876BF2" w:rsidRDefault="00876BF2">
      <w:pPr>
        <w:spacing w:after="200" w:line="276" w:lineRule="auto"/>
      </w:pPr>
    </w:p>
    <w:p w14:paraId="65036763" w14:textId="77777777" w:rsidR="00876BF2" w:rsidRDefault="00876BF2">
      <w:pPr>
        <w:spacing w:after="200" w:line="276" w:lineRule="auto"/>
      </w:pPr>
    </w:p>
    <w:p w14:paraId="3CE25763" w14:textId="77777777" w:rsidR="00876BF2" w:rsidRDefault="00876BF2">
      <w:pPr>
        <w:spacing w:after="200" w:line="276" w:lineRule="auto"/>
      </w:pPr>
    </w:p>
    <w:p w14:paraId="5FB5A30F" w14:textId="77777777" w:rsidR="00876BF2" w:rsidRDefault="00876BF2">
      <w:pPr>
        <w:spacing w:after="200" w:line="276" w:lineRule="auto"/>
      </w:pPr>
    </w:p>
    <w:p w14:paraId="0D7C87AC" w14:textId="77777777" w:rsidR="00876BF2" w:rsidRDefault="00876BF2">
      <w:pPr>
        <w:spacing w:after="200" w:line="276" w:lineRule="auto"/>
      </w:pPr>
    </w:p>
    <w:p w14:paraId="6FC609B0" w14:textId="77777777" w:rsidR="00876BF2" w:rsidRDefault="00876BF2">
      <w:pPr>
        <w:spacing w:after="200" w:line="276" w:lineRule="auto"/>
      </w:pPr>
    </w:p>
    <w:p w14:paraId="7E662BF6" w14:textId="77777777" w:rsidR="00876BF2" w:rsidRDefault="00876BF2">
      <w:pPr>
        <w:spacing w:after="200" w:line="276" w:lineRule="auto"/>
      </w:pPr>
    </w:p>
    <w:p w14:paraId="21C2F8DC" w14:textId="77777777" w:rsidR="00876BF2" w:rsidRDefault="00876BF2">
      <w:pPr>
        <w:spacing w:after="200" w:line="276" w:lineRule="auto"/>
      </w:pPr>
    </w:p>
    <w:p w14:paraId="3CEE957A" w14:textId="77777777" w:rsidR="00876BF2" w:rsidRDefault="00876BF2">
      <w:pPr>
        <w:spacing w:after="200" w:line="276" w:lineRule="auto"/>
      </w:pPr>
    </w:p>
    <w:p w14:paraId="3B5AA6B6" w14:textId="77777777" w:rsidR="00876BF2" w:rsidRDefault="00876BF2">
      <w:pPr>
        <w:spacing w:after="200" w:line="276" w:lineRule="auto"/>
      </w:pPr>
    </w:p>
    <w:p w14:paraId="4FCB2E26" w14:textId="77777777" w:rsidR="00876BF2" w:rsidRDefault="00876BF2">
      <w:pPr>
        <w:spacing w:after="200" w:line="276" w:lineRule="auto"/>
      </w:pPr>
    </w:p>
    <w:p w14:paraId="29AB1801" w14:textId="1ECC27E0" w:rsidR="00876BF2" w:rsidRDefault="00876BF2">
      <w:pPr>
        <w:spacing w:after="200" w:line="276" w:lineRule="auto"/>
      </w:pPr>
    </w:p>
    <w:p w14:paraId="4B8B23B1" w14:textId="47DC0641" w:rsidR="00876BF2" w:rsidRPr="001E5288" w:rsidRDefault="001E5288" w:rsidP="001E5288">
      <w:pPr>
        <w:pStyle w:val="Paragraphedeliste"/>
        <w:numPr>
          <w:ilvl w:val="0"/>
          <w:numId w:val="31"/>
        </w:num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4BF50491" wp14:editId="5C90D42E">
            <wp:simplePos x="0" y="0"/>
            <wp:positionH relativeFrom="margin">
              <wp:align>left</wp:align>
            </wp:positionH>
            <wp:positionV relativeFrom="paragraph">
              <wp:posOffset>-127701</wp:posOffset>
            </wp:positionV>
            <wp:extent cx="1380841" cy="2870368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841" cy="28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Génération </w:t>
      </w:r>
      <w:r w:rsidRPr="001E5288">
        <w:t>de</w:t>
      </w:r>
      <w:r>
        <w:t xml:space="preserve"> rapports hebdo </w:t>
      </w:r>
    </w:p>
    <w:p w14:paraId="392DCDC1" w14:textId="77777777" w:rsidR="001E5288" w:rsidRDefault="001E5288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6"/>
          <w:u w:val="single"/>
        </w:rPr>
      </w:pPr>
      <w:r>
        <w:br w:type="page"/>
      </w:r>
    </w:p>
    <w:p w14:paraId="052B0FC1" w14:textId="7900A11E" w:rsidR="00132316" w:rsidRPr="00132316" w:rsidRDefault="007D251C" w:rsidP="00D550CD">
      <w:pPr>
        <w:pStyle w:val="Titre2"/>
        <w:spacing w:after="120"/>
      </w:pPr>
      <w:bookmarkStart w:id="9" w:name="_Toc60854911"/>
      <w:r>
        <w:lastRenderedPageBreak/>
        <w:t>Bibliographie</w:t>
      </w:r>
      <w:bookmarkEnd w:id="9"/>
    </w:p>
    <w:p w14:paraId="51272881" w14:textId="22AC5CBB" w:rsidR="00132316" w:rsidRDefault="00575BF6" w:rsidP="00132316">
      <w:pPr>
        <w:pStyle w:val="Paragraphedeliste"/>
        <w:numPr>
          <w:ilvl w:val="0"/>
          <w:numId w:val="29"/>
        </w:numPr>
      </w:pPr>
      <w:hyperlink r:id="rId26" w:history="1">
        <w:r w:rsidR="00CD0675" w:rsidRPr="009D638F">
          <w:rPr>
            <w:rStyle w:val="Lienhypertexte"/>
          </w:rPr>
          <w:t>https://www.w3schools.com/w3css/</w:t>
        </w:r>
      </w:hyperlink>
    </w:p>
    <w:p w14:paraId="23BB47C6" w14:textId="63B82916" w:rsidR="00CD0675" w:rsidRDefault="00575BF6" w:rsidP="00132316">
      <w:pPr>
        <w:pStyle w:val="Paragraphedeliste"/>
        <w:numPr>
          <w:ilvl w:val="0"/>
          <w:numId w:val="29"/>
        </w:numPr>
      </w:pPr>
      <w:hyperlink r:id="rId27" w:history="1">
        <w:r w:rsidR="00CD0675" w:rsidRPr="009D638F">
          <w:rPr>
            <w:rStyle w:val="Lienhypertexte"/>
          </w:rPr>
          <w:t>https://hub.docker.com</w:t>
        </w:r>
      </w:hyperlink>
    </w:p>
    <w:p w14:paraId="5A5F712F" w14:textId="2F7F0FE5" w:rsidR="00CD0675" w:rsidRDefault="00575BF6" w:rsidP="00132316">
      <w:pPr>
        <w:pStyle w:val="Paragraphedeliste"/>
        <w:numPr>
          <w:ilvl w:val="0"/>
          <w:numId w:val="29"/>
        </w:numPr>
      </w:pPr>
      <w:hyperlink r:id="rId28" w:history="1">
        <w:r w:rsidR="00AA2BB3" w:rsidRPr="009D638F">
          <w:rPr>
            <w:rStyle w:val="Lienhypertexte"/>
          </w:rPr>
          <w:t>https://nodered.org/docs/getting-started/docker</w:t>
        </w:r>
      </w:hyperlink>
    </w:p>
    <w:p w14:paraId="6A51D451" w14:textId="04DE9D71" w:rsidR="00837F6A" w:rsidRDefault="00575BF6" w:rsidP="00062B26">
      <w:pPr>
        <w:pStyle w:val="Paragraphedeliste"/>
        <w:numPr>
          <w:ilvl w:val="0"/>
          <w:numId w:val="29"/>
        </w:numPr>
      </w:pPr>
      <w:hyperlink r:id="rId29" w:history="1">
        <w:r w:rsidR="00837F6A" w:rsidRPr="009D638F">
          <w:rPr>
            <w:rStyle w:val="Lienhypertexte"/>
          </w:rPr>
          <w:t>https://blynk.io/en/getting-started</w:t>
        </w:r>
      </w:hyperlink>
    </w:p>
    <w:p w14:paraId="3228F341" w14:textId="3317DD3F" w:rsidR="006809F4" w:rsidRDefault="00575BF6" w:rsidP="00062B26">
      <w:pPr>
        <w:pStyle w:val="Paragraphedeliste"/>
        <w:numPr>
          <w:ilvl w:val="0"/>
          <w:numId w:val="29"/>
        </w:numPr>
      </w:pPr>
      <w:hyperlink r:id="rId30" w:history="1">
        <w:r w:rsidR="006809F4" w:rsidRPr="009D638F">
          <w:rPr>
            <w:rStyle w:val="Lienhypertexte"/>
          </w:rPr>
          <w:t>https://nodemcu.readthedocs.io/en/dev-esp32/modules/ledc/</w:t>
        </w:r>
      </w:hyperlink>
    </w:p>
    <w:p w14:paraId="0A0362CE" w14:textId="4ECBCABF" w:rsidR="006809F4" w:rsidRDefault="00575BF6" w:rsidP="00062B26">
      <w:pPr>
        <w:pStyle w:val="Paragraphedeliste"/>
        <w:numPr>
          <w:ilvl w:val="0"/>
          <w:numId w:val="29"/>
        </w:numPr>
      </w:pPr>
      <w:hyperlink r:id="rId31" w:history="1">
        <w:r w:rsidR="00CA63B8" w:rsidRPr="009D638F">
          <w:rPr>
            <w:rStyle w:val="Lienhypertexte"/>
          </w:rPr>
          <w:t>https://www.arduinolibraries.info/libraries/esp32-servo</w:t>
        </w:r>
      </w:hyperlink>
    </w:p>
    <w:p w14:paraId="679D226F" w14:textId="50C4326F" w:rsidR="00CA63B8" w:rsidRDefault="00575BF6" w:rsidP="003523BD">
      <w:pPr>
        <w:pStyle w:val="Paragraphedeliste"/>
        <w:numPr>
          <w:ilvl w:val="0"/>
          <w:numId w:val="29"/>
        </w:numPr>
      </w:pPr>
      <w:hyperlink r:id="rId32" w:history="1">
        <w:r w:rsidR="00CA63B8" w:rsidRPr="009D638F">
          <w:rPr>
            <w:rStyle w:val="Lienhypertexte"/>
          </w:rPr>
          <w:t>https://en.wikipedia.org/wiki/MQTT</w:t>
        </w:r>
      </w:hyperlink>
    </w:p>
    <w:p w14:paraId="7C3D44A3" w14:textId="4067AD8F" w:rsidR="00CA63B8" w:rsidRDefault="00575BF6" w:rsidP="003523BD">
      <w:pPr>
        <w:pStyle w:val="Paragraphedeliste"/>
        <w:numPr>
          <w:ilvl w:val="0"/>
          <w:numId w:val="29"/>
        </w:numPr>
      </w:pPr>
      <w:hyperlink r:id="rId33" w:history="1">
        <w:r w:rsidR="00AE0A5A" w:rsidRPr="009D638F">
          <w:rPr>
            <w:rStyle w:val="Lienhypertexte"/>
          </w:rPr>
          <w:t>https://www.youtube.com/watch?v=EIxdz-2rhLs</w:t>
        </w:r>
      </w:hyperlink>
    </w:p>
    <w:p w14:paraId="2FD25376" w14:textId="6C6BEC79" w:rsidR="00AE0A5A" w:rsidRDefault="00AE0A5A" w:rsidP="003523BD">
      <w:pPr>
        <w:pStyle w:val="Paragraphedeliste"/>
        <w:numPr>
          <w:ilvl w:val="0"/>
          <w:numId w:val="29"/>
        </w:numPr>
      </w:pPr>
      <w:r w:rsidRPr="00AE0A5A">
        <w:t>https://mosquitto.org</w:t>
      </w:r>
    </w:p>
    <w:p w14:paraId="42E43E03" w14:textId="0A969492" w:rsidR="007D251C" w:rsidRPr="00CD0675" w:rsidRDefault="00CB3287" w:rsidP="007D251C">
      <w:pPr>
        <w:pStyle w:val="Paragraphedeliste"/>
        <w:numPr>
          <w:ilvl w:val="0"/>
          <w:numId w:val="29"/>
        </w:numPr>
      </w:pPr>
      <w:r>
        <w:t xml:space="preserve">Et divers autres liens et vidéos </w:t>
      </w:r>
      <w:r w:rsidR="00147216">
        <w:t xml:space="preserve">entre </w:t>
      </w:r>
      <w:proofErr w:type="spellStart"/>
      <w:r w:rsidR="00147216">
        <w:t>aurtre</w:t>
      </w:r>
      <w:proofErr w:type="spellEnd"/>
      <w:r w:rsidR="00147216">
        <w:t xml:space="preserve"> parmi les ressources sur </w:t>
      </w:r>
      <w:proofErr w:type="spellStart"/>
      <w:r w:rsidR="00147216">
        <w:t>moodle</w:t>
      </w:r>
      <w:proofErr w:type="spellEnd"/>
    </w:p>
    <w:sectPr w:rsidR="007D251C" w:rsidRPr="00CD0675" w:rsidSect="00311981"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720" w:right="720" w:bottom="720" w:left="72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75AD6" w14:textId="77777777" w:rsidR="00575BF6" w:rsidRDefault="00575BF6">
      <w:pPr>
        <w:spacing w:after="0"/>
      </w:pPr>
      <w:r>
        <w:separator/>
      </w:r>
    </w:p>
  </w:endnote>
  <w:endnote w:type="continuationSeparator" w:id="0">
    <w:p w14:paraId="1D730657" w14:textId="77777777" w:rsidR="00575BF6" w:rsidRDefault="00575BF6">
      <w:pPr>
        <w:spacing w:after="0"/>
      </w:pPr>
      <w:r>
        <w:continuationSeparator/>
      </w:r>
    </w:p>
  </w:endnote>
  <w:endnote w:type="continuationNotice" w:id="1">
    <w:p w14:paraId="4D4EB29B" w14:textId="77777777" w:rsidR="00575BF6" w:rsidRDefault="00575BF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CAF27" w14:textId="77777777" w:rsidR="00FD41FA" w:rsidRDefault="00FD41FA">
    <w:pPr>
      <w:jc w:val="right"/>
    </w:pPr>
  </w:p>
  <w:p w14:paraId="56C82277" w14:textId="5DF13872" w:rsidR="00FD41FA" w:rsidRDefault="00FD41FA" w:rsidP="009823B0">
    <w:pPr>
      <w:jc w:val="right"/>
    </w:pPr>
    <w:r>
      <w:rPr>
        <w:lang w:bidi="fr-FR"/>
      </w:rPr>
      <w:fldChar w:fldCharType="begin"/>
    </w:r>
    <w:r>
      <w:rPr>
        <w:lang w:bidi="fr-FR"/>
      </w:rPr>
      <w:instrText xml:space="preserve"> PAGE   \* MERGEFORMAT </w:instrText>
    </w:r>
    <w:r>
      <w:rPr>
        <w:lang w:bidi="fr-FR"/>
      </w:rPr>
      <w:fldChar w:fldCharType="separate"/>
    </w:r>
    <w:r>
      <w:rPr>
        <w:noProof/>
        <w:lang w:bidi="fr-FR"/>
      </w:rPr>
      <w:t>2</w:t>
    </w:r>
    <w:r>
      <w:rPr>
        <w:noProof/>
        <w:lang w:bidi="fr-FR"/>
      </w:rPr>
      <w:fldChar w:fldCharType="end"/>
    </w:r>
    <w:r>
      <w:rPr>
        <w:lang w:bidi="fr-FR"/>
      </w:rPr>
      <w:t xml:space="preserve"> </w:t>
    </w:r>
    <w:r>
      <w:rPr>
        <w:rFonts w:ascii="Wingdings 2" w:eastAsia="Wingdings 2" w:hAnsi="Wingdings 2" w:cs="Wingdings 2"/>
        <w:color w:val="272063" w:themeColor="accent3"/>
        <w:lang w:bidi="fr-FR"/>
      </w:rPr>
      <w:t>□</w:t>
    </w:r>
  </w:p>
  <w:p w14:paraId="56DF0B04" w14:textId="77777777" w:rsidR="00FD41FA" w:rsidRDefault="00FD41F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73266413"/>
      <w:docPartObj>
        <w:docPartGallery w:val="Page Numbers (Bottom of Page)"/>
        <w:docPartUnique/>
      </w:docPartObj>
    </w:sdtPr>
    <w:sdtEndPr/>
    <w:sdtContent>
      <w:p w14:paraId="73361B1A" w14:textId="7EAB564E" w:rsidR="00FD41FA" w:rsidRDefault="00FD41F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6D29BD" w14:textId="37BC0449" w:rsidR="00FD41FA" w:rsidRDefault="00FD41FA" w:rsidP="005D120C">
    <w:r>
      <w:t xml:space="preserve">3AU ISAT- EPHEC, Systèmes embarqués II </w:t>
    </w:r>
    <w:r w:rsidR="009E6F52">
      <w:t xml:space="preserve">– </w:t>
    </w:r>
    <w:r w:rsidR="00217B12">
      <w:t>2020/2021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673C6" w14:textId="77777777" w:rsidR="00FD41FA" w:rsidRDefault="00FD41FA">
    <w:pPr>
      <w:pStyle w:val="Pieddepag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0FEBE54B" wp14:editId="67C827A4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oupe 17" descr="Hexagones de plusieurs couleu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aphisme 22" descr="Hexagone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aphisme 29" descr="Hexagone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aphisme 30" descr="Hexagone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 w14:anchorId="714FC63B">
            <v:group id="Groupe 17" style="position:absolute;margin-left:-70.5pt;margin-top:-165.9pt;width:321.8pt;height:267.1pt;z-index:251660288" alt="Hexagones de plusieurs couleurs" coordsize="40887,33935" o:spid="_x0000_s1026" w14:anchorId="68236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Graphisme 22" style="position:absolute;top:1900;width:27717;height:32035;visibility:visible;mso-wrap-style:square" alt="Hexagone 2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">
                <v:imagedata o:title="Hexagone 2" r:id="rId15"/>
              </v:shape>
              <v:shape id="Graphisme 29" style="position:absolute;left:21375;width:16478;height:19050;visibility:visible;mso-wrap-style:square" alt="Hexagone 3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">
                <v:imagedata o:title="Hexagone 3" r:id="rId16"/>
              </v:shape>
              <v:shape id="Graphisme 30" style="position:absolute;left:25056;top:593;width:15831;height:18326;visibility:visible;mso-wrap-style:square" alt="Hexagone 1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">
                <v:imagedata o:title="Hexagone 1" r:id="rId17"/>
              </v:shape>
            </v:group>
          </w:pict>
        </mc:Fallback>
      </mc:AlternateContent>
    </w:r>
    <w:r>
      <w:rPr>
        <w:noProof/>
        <w:lang w:bidi="fr-FR"/>
      </w:rPr>
      <w:drawing>
        <wp:anchor distT="0" distB="0" distL="114300" distR="114300" simplePos="0" relativeHeight="251660290" behindDoc="0" locked="0" layoutInCell="1" allowOverlap="1" wp14:anchorId="04A59DAB" wp14:editId="609E497D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aphisme 31" descr="Hexag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sme 31" descr="Hexagone 1"/>
                  <pic:cNvPicPr>
                    <a:picLocks noChangeAspect="1"/>
                  </pic:cNvPicPr>
                </pic:nvPicPr>
                <pic:blipFill>
                  <a:blip r:embed="rId18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9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981CC" w14:textId="77777777" w:rsidR="00575BF6" w:rsidRDefault="00575BF6">
      <w:pPr>
        <w:spacing w:after="0"/>
      </w:pPr>
      <w:r>
        <w:separator/>
      </w:r>
    </w:p>
  </w:footnote>
  <w:footnote w:type="continuationSeparator" w:id="0">
    <w:p w14:paraId="4B76EAAC" w14:textId="77777777" w:rsidR="00575BF6" w:rsidRDefault="00575BF6">
      <w:pPr>
        <w:spacing w:after="0"/>
      </w:pPr>
      <w:r>
        <w:continuationSeparator/>
      </w:r>
    </w:p>
  </w:footnote>
  <w:footnote w:type="continuationNotice" w:id="1">
    <w:p w14:paraId="584E35CD" w14:textId="77777777" w:rsidR="00575BF6" w:rsidRDefault="00575BF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8903A" w14:textId="1FD408AC" w:rsidR="00FD41FA" w:rsidRPr="00A224C7" w:rsidRDefault="00B84CE9">
    <w:pPr>
      <w:jc w:val="center"/>
      <w:rPr>
        <w:b/>
        <w:bCs/>
        <w:color w:val="F3642C" w:themeColor="text2"/>
        <w:sz w:val="28"/>
        <w:szCs w:val="32"/>
        <w:lang w:val="fr-BE"/>
      </w:rPr>
    </w:pPr>
    <w:r>
      <w:t xml:space="preserve">Juan Alvarez et Olivier </w:t>
    </w:r>
    <w:proofErr w:type="spellStart"/>
    <w:r>
      <w:t>Grabenweger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F5E50" w14:textId="77777777" w:rsidR="00FD41FA" w:rsidRDefault="00FD41FA">
    <w:pPr>
      <w:pStyle w:val="En-tte"/>
    </w:pPr>
    <w:r w:rsidRPr="00562650">
      <w:rPr>
        <w:noProof/>
        <w:color w:val="CE7807" w:themeColor="accent2" w:themeShade="BF"/>
        <w:lang w:bidi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64DD02E" wp14:editId="10FBC04D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oupe 2" descr="Hexagones de plusieurs couleu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aphisme 3" descr="Hexagone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aphisme 4" descr="Hexagone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aphisme 5" descr="Hexagone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Graphisme 6" descr="Hexagone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 w14:anchorId="6CAC35BD">
            <v:group id="Groupe 2" style="position:absolute;margin-left:324.7pt;margin-top:-149.8pt;width:343.45pt;height:376.55pt;z-index:251657216;mso-position-horizontal-relative:page;mso-position-vertical-relative:page;mso-width-relative:margin;mso-height-relative:margin" alt="Hexagones de plusieurs couleurs" coordsize="43631,47788" o:spid="_x0000_s1026" w14:anchorId="08AC8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Graphisme 3" style="position:absolute;left:8312;width:35319;height:40881;visibility:visible;mso-wrap-style:square" alt="Hexagone 4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">
                <v:imagedata o:title="Hexagone 4" r:id="rId9"/>
              </v:shape>
              <v:shape id="Graphisme 4" style="position:absolute;left:3206;top:10806;width:27718;height:32036;visibility:visible;mso-wrap-style:square" alt="Hexagone 2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">
                <v:imagedata o:title="Hexagone 2" r:id="rId10"/>
              </v:shape>
              <v:shape id="Graphisme 5" style="position:absolute;top:22563;width:15830;height:18326;visibility:visible;mso-wrap-style:square" alt="Hexagone 1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">
                <v:imagedata o:title="Hexagone 1" r:id="rId11"/>
              </v:shape>
              <v:shape id="Graphisme 6" style="position:absolute;left:22800;top:28738;width:16478;height:19050;visibility:visible;mso-wrap-style:square" alt="Hexagone 3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">
                <v:imagedata o:title="Hexagone 3" r:id="rId1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037028"/>
    <w:multiLevelType w:val="hybridMultilevel"/>
    <w:tmpl w:val="1E005032"/>
    <w:lvl w:ilvl="0" w:tplc="867E2022">
      <w:start w:val="1"/>
      <w:numFmt w:val="decimal"/>
      <w:pStyle w:val="Titre1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9F1B5B"/>
    <w:multiLevelType w:val="hybridMultilevel"/>
    <w:tmpl w:val="17628848"/>
    <w:lvl w:ilvl="0" w:tplc="23E207A8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564FCA"/>
    <w:multiLevelType w:val="hybridMultilevel"/>
    <w:tmpl w:val="E3002CC0"/>
    <w:lvl w:ilvl="0" w:tplc="2FC2B106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A778F2"/>
    <w:multiLevelType w:val="hybridMultilevel"/>
    <w:tmpl w:val="71461356"/>
    <w:lvl w:ilvl="0" w:tplc="6B7A9EA2">
      <w:start w:val="1"/>
      <w:numFmt w:val="lowerLetter"/>
      <w:pStyle w:val="Titre2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147858"/>
    <w:multiLevelType w:val="hybridMultilevel"/>
    <w:tmpl w:val="F894EFE6"/>
    <w:lvl w:ilvl="0" w:tplc="D9D661C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212A54"/>
    <w:multiLevelType w:val="hybridMultilevel"/>
    <w:tmpl w:val="4510E588"/>
    <w:lvl w:ilvl="0" w:tplc="0D328116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40F65"/>
    <w:multiLevelType w:val="hybridMultilevel"/>
    <w:tmpl w:val="194E4476"/>
    <w:lvl w:ilvl="0" w:tplc="774644FE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A4696A"/>
    <w:multiLevelType w:val="hybridMultilevel"/>
    <w:tmpl w:val="860AAE72"/>
    <w:lvl w:ilvl="0" w:tplc="E1B222CE">
      <w:start w:val="6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8225E"/>
    <w:multiLevelType w:val="hybridMultilevel"/>
    <w:tmpl w:val="0E8ECFEC"/>
    <w:lvl w:ilvl="0" w:tplc="8F0AF24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501A0C"/>
    <w:multiLevelType w:val="hybridMultilevel"/>
    <w:tmpl w:val="0460192E"/>
    <w:lvl w:ilvl="0" w:tplc="EC56448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19"/>
    <w:lvlOverride w:ilvl="0">
      <w:startOverride w:val="1"/>
    </w:lvlOverride>
  </w:num>
  <w:num w:numId="13">
    <w:abstractNumId w:val="15"/>
  </w:num>
  <w:num w:numId="14">
    <w:abstractNumId w:val="15"/>
    <w:lvlOverride w:ilvl="0">
      <w:startOverride w:val="1"/>
    </w:lvlOverride>
  </w:num>
  <w:num w:numId="15">
    <w:abstractNumId w:val="15"/>
    <w:lvlOverride w:ilvl="0">
      <w:startOverride w:val="1"/>
    </w:lvlOverride>
  </w:num>
  <w:num w:numId="16">
    <w:abstractNumId w:val="15"/>
    <w:lvlOverride w:ilvl="0">
      <w:startOverride w:val="1"/>
    </w:lvlOverride>
  </w:num>
  <w:num w:numId="17">
    <w:abstractNumId w:val="10"/>
  </w:num>
  <w:num w:numId="18">
    <w:abstractNumId w:val="10"/>
    <w:lvlOverride w:ilvl="0">
      <w:startOverride w:val="1"/>
    </w:lvlOverride>
  </w:num>
  <w:num w:numId="19">
    <w:abstractNumId w:val="13"/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3"/>
    <w:lvlOverride w:ilvl="0">
      <w:startOverride w:val="1"/>
    </w:lvlOverride>
  </w:num>
  <w:num w:numId="25">
    <w:abstractNumId w:val="13"/>
    <w:lvlOverride w:ilvl="0">
      <w:startOverride w:val="1"/>
    </w:lvlOverride>
  </w:num>
  <w:num w:numId="26">
    <w:abstractNumId w:val="17"/>
  </w:num>
  <w:num w:numId="27">
    <w:abstractNumId w:val="12"/>
  </w:num>
  <w:num w:numId="28">
    <w:abstractNumId w:val="14"/>
  </w:num>
  <w:num w:numId="29">
    <w:abstractNumId w:val="11"/>
  </w:num>
  <w:num w:numId="30">
    <w:abstractNumId w:val="16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50"/>
    <w:rsid w:val="000158B8"/>
    <w:rsid w:val="0001771D"/>
    <w:rsid w:val="0002546C"/>
    <w:rsid w:val="0003007D"/>
    <w:rsid w:val="00037077"/>
    <w:rsid w:val="00047201"/>
    <w:rsid w:val="00047F29"/>
    <w:rsid w:val="00062B26"/>
    <w:rsid w:val="0007064A"/>
    <w:rsid w:val="00073ED6"/>
    <w:rsid w:val="00074F84"/>
    <w:rsid w:val="00094803"/>
    <w:rsid w:val="000C11EE"/>
    <w:rsid w:val="000C184C"/>
    <w:rsid w:val="000C1F8F"/>
    <w:rsid w:val="000C588E"/>
    <w:rsid w:val="000C66B6"/>
    <w:rsid w:val="00106021"/>
    <w:rsid w:val="00112D73"/>
    <w:rsid w:val="001205A6"/>
    <w:rsid w:val="00132316"/>
    <w:rsid w:val="00144C8E"/>
    <w:rsid w:val="00147216"/>
    <w:rsid w:val="00153E70"/>
    <w:rsid w:val="00154EBD"/>
    <w:rsid w:val="001678FC"/>
    <w:rsid w:val="00167F74"/>
    <w:rsid w:val="00172D10"/>
    <w:rsid w:val="00172F97"/>
    <w:rsid w:val="001769F2"/>
    <w:rsid w:val="00180055"/>
    <w:rsid w:val="00194F61"/>
    <w:rsid w:val="00197924"/>
    <w:rsid w:val="001A1ED3"/>
    <w:rsid w:val="001A2155"/>
    <w:rsid w:val="001A21B9"/>
    <w:rsid w:val="001B0F06"/>
    <w:rsid w:val="001B1E54"/>
    <w:rsid w:val="001B3B4F"/>
    <w:rsid w:val="001C10EC"/>
    <w:rsid w:val="001C62C8"/>
    <w:rsid w:val="001D137E"/>
    <w:rsid w:val="001D258F"/>
    <w:rsid w:val="001D526D"/>
    <w:rsid w:val="001D74FA"/>
    <w:rsid w:val="001E261D"/>
    <w:rsid w:val="001E5288"/>
    <w:rsid w:val="001F0078"/>
    <w:rsid w:val="001F060A"/>
    <w:rsid w:val="00200852"/>
    <w:rsid w:val="00202812"/>
    <w:rsid w:val="00206502"/>
    <w:rsid w:val="00210E74"/>
    <w:rsid w:val="002118AE"/>
    <w:rsid w:val="00217B12"/>
    <w:rsid w:val="0022073B"/>
    <w:rsid w:val="00240FBF"/>
    <w:rsid w:val="00243A40"/>
    <w:rsid w:val="00244C8F"/>
    <w:rsid w:val="002502C8"/>
    <w:rsid w:val="00260E5B"/>
    <w:rsid w:val="00270A19"/>
    <w:rsid w:val="0029181E"/>
    <w:rsid w:val="0029219F"/>
    <w:rsid w:val="002942B5"/>
    <w:rsid w:val="00297F1C"/>
    <w:rsid w:val="002A2582"/>
    <w:rsid w:val="002A2E02"/>
    <w:rsid w:val="002A3D2E"/>
    <w:rsid w:val="002A7E26"/>
    <w:rsid w:val="002C5C04"/>
    <w:rsid w:val="002D243B"/>
    <w:rsid w:val="002E07CD"/>
    <w:rsid w:val="002E20F4"/>
    <w:rsid w:val="002E41F8"/>
    <w:rsid w:val="002E6737"/>
    <w:rsid w:val="002E78E8"/>
    <w:rsid w:val="00302691"/>
    <w:rsid w:val="003032F7"/>
    <w:rsid w:val="00311050"/>
    <w:rsid w:val="00311981"/>
    <w:rsid w:val="00311B43"/>
    <w:rsid w:val="00324429"/>
    <w:rsid w:val="0033150F"/>
    <w:rsid w:val="00331E43"/>
    <w:rsid w:val="00340461"/>
    <w:rsid w:val="003523BD"/>
    <w:rsid w:val="00363B80"/>
    <w:rsid w:val="00364944"/>
    <w:rsid w:val="003655BC"/>
    <w:rsid w:val="0037149D"/>
    <w:rsid w:val="00374C02"/>
    <w:rsid w:val="0037594D"/>
    <w:rsid w:val="0038009F"/>
    <w:rsid w:val="00381B74"/>
    <w:rsid w:val="00387881"/>
    <w:rsid w:val="003939BE"/>
    <w:rsid w:val="003B47F1"/>
    <w:rsid w:val="003E2224"/>
    <w:rsid w:val="003E3860"/>
    <w:rsid w:val="003F06BF"/>
    <w:rsid w:val="003F1981"/>
    <w:rsid w:val="003F72E4"/>
    <w:rsid w:val="004176FE"/>
    <w:rsid w:val="00426F60"/>
    <w:rsid w:val="004437BA"/>
    <w:rsid w:val="00447866"/>
    <w:rsid w:val="004529D4"/>
    <w:rsid w:val="004607EF"/>
    <w:rsid w:val="00462241"/>
    <w:rsid w:val="0046267F"/>
    <w:rsid w:val="00480869"/>
    <w:rsid w:val="004905AD"/>
    <w:rsid w:val="00494E83"/>
    <w:rsid w:val="004956A8"/>
    <w:rsid w:val="00497F17"/>
    <w:rsid w:val="004C08C6"/>
    <w:rsid w:val="004C26C1"/>
    <w:rsid w:val="004C7556"/>
    <w:rsid w:val="004D046E"/>
    <w:rsid w:val="004E71EF"/>
    <w:rsid w:val="004E7BBA"/>
    <w:rsid w:val="004F138B"/>
    <w:rsid w:val="004F2581"/>
    <w:rsid w:val="004F53E9"/>
    <w:rsid w:val="005063B6"/>
    <w:rsid w:val="005275F7"/>
    <w:rsid w:val="005344C6"/>
    <w:rsid w:val="005421D8"/>
    <w:rsid w:val="00547A3E"/>
    <w:rsid w:val="005609D8"/>
    <w:rsid w:val="00561054"/>
    <w:rsid w:val="00561FF2"/>
    <w:rsid w:val="00562650"/>
    <w:rsid w:val="00565A16"/>
    <w:rsid w:val="005747FE"/>
    <w:rsid w:val="00575BF6"/>
    <w:rsid w:val="0058195D"/>
    <w:rsid w:val="005820C0"/>
    <w:rsid w:val="005865E8"/>
    <w:rsid w:val="005A4AD6"/>
    <w:rsid w:val="005B272D"/>
    <w:rsid w:val="005C0DF8"/>
    <w:rsid w:val="005C4056"/>
    <w:rsid w:val="005D120C"/>
    <w:rsid w:val="005E4B04"/>
    <w:rsid w:val="006042DE"/>
    <w:rsid w:val="006045D9"/>
    <w:rsid w:val="00610128"/>
    <w:rsid w:val="0061031E"/>
    <w:rsid w:val="006216D7"/>
    <w:rsid w:val="00622CD5"/>
    <w:rsid w:val="006335BB"/>
    <w:rsid w:val="00655533"/>
    <w:rsid w:val="006745C1"/>
    <w:rsid w:val="006809F4"/>
    <w:rsid w:val="00681D0E"/>
    <w:rsid w:val="00694109"/>
    <w:rsid w:val="006A632A"/>
    <w:rsid w:val="006B0635"/>
    <w:rsid w:val="006C4664"/>
    <w:rsid w:val="006D71BA"/>
    <w:rsid w:val="00702C3F"/>
    <w:rsid w:val="00717C0A"/>
    <w:rsid w:val="00722F41"/>
    <w:rsid w:val="00732598"/>
    <w:rsid w:val="0075116F"/>
    <w:rsid w:val="00756120"/>
    <w:rsid w:val="00776D98"/>
    <w:rsid w:val="00777DBA"/>
    <w:rsid w:val="0078019B"/>
    <w:rsid w:val="00785230"/>
    <w:rsid w:val="007A2320"/>
    <w:rsid w:val="007A28CE"/>
    <w:rsid w:val="007A3CED"/>
    <w:rsid w:val="007A6DBD"/>
    <w:rsid w:val="007D1C6C"/>
    <w:rsid w:val="007D251C"/>
    <w:rsid w:val="007F3C89"/>
    <w:rsid w:val="00805C11"/>
    <w:rsid w:val="00814823"/>
    <w:rsid w:val="0081539A"/>
    <w:rsid w:val="00837F6A"/>
    <w:rsid w:val="008400A0"/>
    <w:rsid w:val="0084412B"/>
    <w:rsid w:val="008454B2"/>
    <w:rsid w:val="00874779"/>
    <w:rsid w:val="008768FC"/>
    <w:rsid w:val="00876BF2"/>
    <w:rsid w:val="00883B68"/>
    <w:rsid w:val="00884D1D"/>
    <w:rsid w:val="00885C9C"/>
    <w:rsid w:val="00894CE0"/>
    <w:rsid w:val="0089671B"/>
    <w:rsid w:val="008A13BB"/>
    <w:rsid w:val="008A17F1"/>
    <w:rsid w:val="008A25CD"/>
    <w:rsid w:val="008B4F55"/>
    <w:rsid w:val="008C1826"/>
    <w:rsid w:val="008C1F43"/>
    <w:rsid w:val="008D0706"/>
    <w:rsid w:val="008D5B92"/>
    <w:rsid w:val="008F3420"/>
    <w:rsid w:val="008F5585"/>
    <w:rsid w:val="00901939"/>
    <w:rsid w:val="00901A36"/>
    <w:rsid w:val="00903AA7"/>
    <w:rsid w:val="009121F7"/>
    <w:rsid w:val="009165AD"/>
    <w:rsid w:val="00953ADE"/>
    <w:rsid w:val="0095741E"/>
    <w:rsid w:val="00961616"/>
    <w:rsid w:val="0096164A"/>
    <w:rsid w:val="009618EB"/>
    <w:rsid w:val="00972B3B"/>
    <w:rsid w:val="009770FA"/>
    <w:rsid w:val="009823B0"/>
    <w:rsid w:val="00985169"/>
    <w:rsid w:val="00985330"/>
    <w:rsid w:val="00986DCE"/>
    <w:rsid w:val="009A43A4"/>
    <w:rsid w:val="009B4825"/>
    <w:rsid w:val="009B56AA"/>
    <w:rsid w:val="009B6C2F"/>
    <w:rsid w:val="009B7D8D"/>
    <w:rsid w:val="009C060A"/>
    <w:rsid w:val="009C0812"/>
    <w:rsid w:val="009C44BB"/>
    <w:rsid w:val="009C64C5"/>
    <w:rsid w:val="009D30B4"/>
    <w:rsid w:val="009E6F52"/>
    <w:rsid w:val="009F2913"/>
    <w:rsid w:val="00A03854"/>
    <w:rsid w:val="00A21301"/>
    <w:rsid w:val="00A224C7"/>
    <w:rsid w:val="00A244FB"/>
    <w:rsid w:val="00A272E4"/>
    <w:rsid w:val="00A33711"/>
    <w:rsid w:val="00A4003B"/>
    <w:rsid w:val="00A63E1E"/>
    <w:rsid w:val="00A734C2"/>
    <w:rsid w:val="00A754C4"/>
    <w:rsid w:val="00AA1C95"/>
    <w:rsid w:val="00AA2BB3"/>
    <w:rsid w:val="00AB30D3"/>
    <w:rsid w:val="00AE0A5A"/>
    <w:rsid w:val="00AE63F8"/>
    <w:rsid w:val="00B036EE"/>
    <w:rsid w:val="00B05346"/>
    <w:rsid w:val="00B14F3C"/>
    <w:rsid w:val="00B3237A"/>
    <w:rsid w:val="00B3377F"/>
    <w:rsid w:val="00B51C1D"/>
    <w:rsid w:val="00B57D5D"/>
    <w:rsid w:val="00B606A1"/>
    <w:rsid w:val="00B76B9C"/>
    <w:rsid w:val="00B83DF2"/>
    <w:rsid w:val="00B84CE9"/>
    <w:rsid w:val="00B903A7"/>
    <w:rsid w:val="00B90E30"/>
    <w:rsid w:val="00BA6EE2"/>
    <w:rsid w:val="00BB24B8"/>
    <w:rsid w:val="00BC2A78"/>
    <w:rsid w:val="00BE1ABF"/>
    <w:rsid w:val="00BE20F3"/>
    <w:rsid w:val="00BE2ABA"/>
    <w:rsid w:val="00BE2F1B"/>
    <w:rsid w:val="00C02252"/>
    <w:rsid w:val="00C10F15"/>
    <w:rsid w:val="00C13B2F"/>
    <w:rsid w:val="00C255EA"/>
    <w:rsid w:val="00C2702A"/>
    <w:rsid w:val="00C41F1B"/>
    <w:rsid w:val="00C43ED8"/>
    <w:rsid w:val="00C53DF1"/>
    <w:rsid w:val="00C639FA"/>
    <w:rsid w:val="00C74B5F"/>
    <w:rsid w:val="00C7755A"/>
    <w:rsid w:val="00C9033E"/>
    <w:rsid w:val="00C95123"/>
    <w:rsid w:val="00CA1CB7"/>
    <w:rsid w:val="00CA2E66"/>
    <w:rsid w:val="00CA60AB"/>
    <w:rsid w:val="00CA63B8"/>
    <w:rsid w:val="00CB16A1"/>
    <w:rsid w:val="00CB3287"/>
    <w:rsid w:val="00CB5ABF"/>
    <w:rsid w:val="00CC1C7E"/>
    <w:rsid w:val="00CD0675"/>
    <w:rsid w:val="00CD24A6"/>
    <w:rsid w:val="00CD4008"/>
    <w:rsid w:val="00CE7E66"/>
    <w:rsid w:val="00CF1379"/>
    <w:rsid w:val="00D0564C"/>
    <w:rsid w:val="00D10DC5"/>
    <w:rsid w:val="00D10E59"/>
    <w:rsid w:val="00D15887"/>
    <w:rsid w:val="00D26E42"/>
    <w:rsid w:val="00D275FB"/>
    <w:rsid w:val="00D3067B"/>
    <w:rsid w:val="00D44F10"/>
    <w:rsid w:val="00D630BF"/>
    <w:rsid w:val="00D67EB3"/>
    <w:rsid w:val="00D774AE"/>
    <w:rsid w:val="00D96E84"/>
    <w:rsid w:val="00DA0093"/>
    <w:rsid w:val="00DB053D"/>
    <w:rsid w:val="00DB0EF4"/>
    <w:rsid w:val="00DB113F"/>
    <w:rsid w:val="00DB5A25"/>
    <w:rsid w:val="00DC2EB5"/>
    <w:rsid w:val="00DE0A86"/>
    <w:rsid w:val="00DE3D6C"/>
    <w:rsid w:val="00DF0906"/>
    <w:rsid w:val="00E00AED"/>
    <w:rsid w:val="00E01A78"/>
    <w:rsid w:val="00E02964"/>
    <w:rsid w:val="00E0729E"/>
    <w:rsid w:val="00E1072B"/>
    <w:rsid w:val="00E12D29"/>
    <w:rsid w:val="00E16807"/>
    <w:rsid w:val="00E34BCB"/>
    <w:rsid w:val="00E35489"/>
    <w:rsid w:val="00E405C1"/>
    <w:rsid w:val="00E44CBE"/>
    <w:rsid w:val="00E53B90"/>
    <w:rsid w:val="00E5687B"/>
    <w:rsid w:val="00E74180"/>
    <w:rsid w:val="00E80E58"/>
    <w:rsid w:val="00ED1BEC"/>
    <w:rsid w:val="00EE2AF1"/>
    <w:rsid w:val="00F0192A"/>
    <w:rsid w:val="00F1182C"/>
    <w:rsid w:val="00F215F0"/>
    <w:rsid w:val="00F26010"/>
    <w:rsid w:val="00F30CC4"/>
    <w:rsid w:val="00F31250"/>
    <w:rsid w:val="00F323B0"/>
    <w:rsid w:val="00F33B6B"/>
    <w:rsid w:val="00F368A4"/>
    <w:rsid w:val="00F511AB"/>
    <w:rsid w:val="00F86D6F"/>
    <w:rsid w:val="00F91390"/>
    <w:rsid w:val="00F91E21"/>
    <w:rsid w:val="00FB31FB"/>
    <w:rsid w:val="00FB63A6"/>
    <w:rsid w:val="00FB7E79"/>
    <w:rsid w:val="00FC5634"/>
    <w:rsid w:val="00FD2FA9"/>
    <w:rsid w:val="00FD3F5C"/>
    <w:rsid w:val="00FD41FA"/>
    <w:rsid w:val="00FF3021"/>
    <w:rsid w:val="01B2B6CC"/>
    <w:rsid w:val="028724EC"/>
    <w:rsid w:val="03FCC880"/>
    <w:rsid w:val="07457243"/>
    <w:rsid w:val="08934CE5"/>
    <w:rsid w:val="08ADEF32"/>
    <w:rsid w:val="0D336A4B"/>
    <w:rsid w:val="0E0ADAAE"/>
    <w:rsid w:val="0E79A358"/>
    <w:rsid w:val="10651FFC"/>
    <w:rsid w:val="10B64490"/>
    <w:rsid w:val="12747367"/>
    <w:rsid w:val="13B82F0E"/>
    <w:rsid w:val="16A45616"/>
    <w:rsid w:val="16F6A588"/>
    <w:rsid w:val="19CFA332"/>
    <w:rsid w:val="1BC4CD74"/>
    <w:rsid w:val="1BF67208"/>
    <w:rsid w:val="1CBDBA6B"/>
    <w:rsid w:val="1D18B18E"/>
    <w:rsid w:val="1D525015"/>
    <w:rsid w:val="1D629653"/>
    <w:rsid w:val="1FF55B2D"/>
    <w:rsid w:val="20E57969"/>
    <w:rsid w:val="2228FA44"/>
    <w:rsid w:val="22C0F01E"/>
    <w:rsid w:val="24BF9337"/>
    <w:rsid w:val="25DFC99A"/>
    <w:rsid w:val="25FADE14"/>
    <w:rsid w:val="265A6B5F"/>
    <w:rsid w:val="26935A78"/>
    <w:rsid w:val="27308C26"/>
    <w:rsid w:val="27CC7F24"/>
    <w:rsid w:val="28AAAF7F"/>
    <w:rsid w:val="29530597"/>
    <w:rsid w:val="29941E17"/>
    <w:rsid w:val="2A44190B"/>
    <w:rsid w:val="2A45A9E3"/>
    <w:rsid w:val="2CB2967C"/>
    <w:rsid w:val="2EB1913A"/>
    <w:rsid w:val="2F516AD1"/>
    <w:rsid w:val="307B6EB5"/>
    <w:rsid w:val="30C81FD4"/>
    <w:rsid w:val="33433FA4"/>
    <w:rsid w:val="341DBA4F"/>
    <w:rsid w:val="3479DA53"/>
    <w:rsid w:val="36148E86"/>
    <w:rsid w:val="38055605"/>
    <w:rsid w:val="3824AE57"/>
    <w:rsid w:val="38B7BFB1"/>
    <w:rsid w:val="38CB37FB"/>
    <w:rsid w:val="394B6081"/>
    <w:rsid w:val="3951BB70"/>
    <w:rsid w:val="3A5C3E95"/>
    <w:rsid w:val="3A9C9577"/>
    <w:rsid w:val="3AD8E32E"/>
    <w:rsid w:val="3B88DE22"/>
    <w:rsid w:val="3D0EEFD4"/>
    <w:rsid w:val="3E1B8A98"/>
    <w:rsid w:val="3F188788"/>
    <w:rsid w:val="40174DC2"/>
    <w:rsid w:val="409298C2"/>
    <w:rsid w:val="40A836A0"/>
    <w:rsid w:val="40F41DFB"/>
    <w:rsid w:val="4377BD8D"/>
    <w:rsid w:val="437AC7AA"/>
    <w:rsid w:val="44224D93"/>
    <w:rsid w:val="4459E99A"/>
    <w:rsid w:val="4501B95F"/>
    <w:rsid w:val="470FCAB3"/>
    <w:rsid w:val="494A6CF4"/>
    <w:rsid w:val="498D8CA0"/>
    <w:rsid w:val="4A8EC086"/>
    <w:rsid w:val="4BB50967"/>
    <w:rsid w:val="4CAFBFDF"/>
    <w:rsid w:val="4E93FF11"/>
    <w:rsid w:val="4FB3DD5E"/>
    <w:rsid w:val="4FC96883"/>
    <w:rsid w:val="50C7689F"/>
    <w:rsid w:val="52667D61"/>
    <w:rsid w:val="533A726B"/>
    <w:rsid w:val="540FD9CD"/>
    <w:rsid w:val="5449D00D"/>
    <w:rsid w:val="54D095C2"/>
    <w:rsid w:val="55CD2A8E"/>
    <w:rsid w:val="55EF7B20"/>
    <w:rsid w:val="565E9F41"/>
    <w:rsid w:val="568C7EEC"/>
    <w:rsid w:val="59743A54"/>
    <w:rsid w:val="5A741AA2"/>
    <w:rsid w:val="5AAD2839"/>
    <w:rsid w:val="5BC3A044"/>
    <w:rsid w:val="5D5ABA62"/>
    <w:rsid w:val="5D953E50"/>
    <w:rsid w:val="5D9FE257"/>
    <w:rsid w:val="5E0B0D37"/>
    <w:rsid w:val="5F5F50E9"/>
    <w:rsid w:val="60B7DDDD"/>
    <w:rsid w:val="61724137"/>
    <w:rsid w:val="62AEB6D4"/>
    <w:rsid w:val="6466EEDF"/>
    <w:rsid w:val="64D76DE6"/>
    <w:rsid w:val="654A9A54"/>
    <w:rsid w:val="655E14C4"/>
    <w:rsid w:val="65DAC21D"/>
    <w:rsid w:val="66CED897"/>
    <w:rsid w:val="6866B372"/>
    <w:rsid w:val="68B52CE5"/>
    <w:rsid w:val="69E63958"/>
    <w:rsid w:val="6A2872CB"/>
    <w:rsid w:val="6B98C6F0"/>
    <w:rsid w:val="6C8286FA"/>
    <w:rsid w:val="6CADD19C"/>
    <w:rsid w:val="6FC0A28A"/>
    <w:rsid w:val="71905287"/>
    <w:rsid w:val="71E7142E"/>
    <w:rsid w:val="72F7CC6C"/>
    <w:rsid w:val="732E1BE0"/>
    <w:rsid w:val="74C7F349"/>
    <w:rsid w:val="764C9486"/>
    <w:rsid w:val="771F4196"/>
    <w:rsid w:val="7BF7B045"/>
    <w:rsid w:val="7C2AF7C0"/>
    <w:rsid w:val="7CDE8D85"/>
    <w:rsid w:val="7D399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887770"/>
  <w15:docId w15:val="{F8D1FA5C-8D05-4747-BA5D-F48FC9FA9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6BF"/>
    <w:pPr>
      <w:spacing w:after="320" w:line="240" w:lineRule="auto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562650"/>
    <w:pPr>
      <w:keepNext/>
      <w:keepLines/>
      <w:numPr>
        <w:numId w:val="17"/>
      </w:numPr>
      <w:shd w:val="clear" w:color="auto" w:fill="577293" w:themeFill="background2" w:themeFillShade="80"/>
      <w:spacing w:before="360" w:after="0" w:line="216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2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62650"/>
    <w:pPr>
      <w:keepNext/>
      <w:keepLines/>
      <w:numPr>
        <w:numId w:val="19"/>
      </w:numPr>
      <w:spacing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62650"/>
    <w:rPr>
      <w:rFonts w:asciiTheme="majorHAnsi" w:eastAsiaTheme="majorEastAsia" w:hAnsiTheme="majorHAnsi" w:cstheme="majorBidi"/>
      <w:b/>
      <w:bCs/>
      <w:color w:val="FFFFFF" w:themeColor="background1"/>
      <w:sz w:val="26"/>
      <w:szCs w:val="32"/>
      <w:shd w:val="clear" w:color="auto" w:fill="577293" w:themeFill="background2" w:themeFillShade="80"/>
    </w:rPr>
  </w:style>
  <w:style w:type="character" w:customStyle="1" w:styleId="Titre2Car">
    <w:name w:val="Titre 2 Car"/>
    <w:basedOn w:val="Policepardfaut"/>
    <w:link w:val="Titre2"/>
    <w:uiPriority w:val="9"/>
    <w:rsid w:val="00562650"/>
    <w:rPr>
      <w:rFonts w:asciiTheme="majorHAnsi" w:eastAsiaTheme="majorEastAsia" w:hAnsiTheme="majorHAnsi" w:cstheme="majorBidi"/>
      <w:b/>
      <w:bCs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itre">
    <w:name w:val="Title"/>
    <w:basedOn w:val="Normal"/>
    <w:next w:val="Normal"/>
    <w:link w:val="TitreC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Accentuationlgre">
    <w:name w:val="Subtle Emphasis"/>
    <w:basedOn w:val="Policepardfaut"/>
    <w:uiPriority w:val="19"/>
    <w:qFormat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lgr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styleId="Grilledutableau">
    <w:name w:val="Table Grid"/>
    <w:basedOn w:val="Tableau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itredurapport">
    <w:name w:val="Titre du rapport"/>
    <w:basedOn w:val="Titre"/>
    <w:link w:val="Caractredetitrederapport"/>
    <w:qFormat/>
    <w:rsid w:val="008F5585"/>
    <w:pPr>
      <w:contextualSpacing/>
      <w:jc w:val="center"/>
    </w:pPr>
    <w:rPr>
      <w:b w:val="0"/>
    </w:rPr>
  </w:style>
  <w:style w:type="character" w:customStyle="1" w:styleId="Caractredetitrederapport">
    <w:name w:val="Caractère de titre de rapport"/>
    <w:basedOn w:val="TitreCar"/>
    <w:link w:val="Titredurapport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Lienhypertextesuivivisit">
    <w:name w:val="FollowedHyperlink"/>
    <w:basedOn w:val="Policepardfaut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Lienhypertexte">
    <w:name w:val="Hyperlink"/>
    <w:basedOn w:val="Policepardfaut"/>
    <w:uiPriority w:val="99"/>
    <w:unhideWhenUsed/>
    <w:rsid w:val="001B0F06"/>
    <w:rPr>
      <w:color w:val="217084" w:themeColor="accent4" w:themeShade="80"/>
      <w:u w:val="single"/>
    </w:rPr>
  </w:style>
  <w:style w:type="character" w:customStyle="1" w:styleId="Mentionnonrsolue1">
    <w:name w:val="Mention non résolue 1"/>
    <w:basedOn w:val="Policepardfaut"/>
    <w:uiPriority w:val="99"/>
    <w:semiHidden/>
    <w:unhideWhenUsed/>
    <w:rsid w:val="001B0F06"/>
    <w:rPr>
      <w:color w:val="595959" w:themeColor="text1" w:themeTint="A6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562650"/>
    <w:pPr>
      <w:spacing w:after="100"/>
      <w:ind w:left="200"/>
    </w:pPr>
  </w:style>
  <w:style w:type="paragraph" w:styleId="TM1">
    <w:name w:val="toc 1"/>
    <w:basedOn w:val="Normal"/>
    <w:next w:val="Normal"/>
    <w:autoRedefine/>
    <w:uiPriority w:val="39"/>
    <w:unhideWhenUsed/>
    <w:rsid w:val="00562650"/>
    <w:pPr>
      <w:spacing w:after="10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F3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F3C89"/>
    <w:rPr>
      <w:rFonts w:ascii="Courier New" w:eastAsia="Times New Roman" w:hAnsi="Courier New" w:cs="Courier New"/>
      <w:sz w:val="20"/>
      <w:szCs w:val="20"/>
      <w:lang w:val="en-US"/>
    </w:rPr>
  </w:style>
  <w:style w:type="character" w:styleId="Mentionnonrsolue">
    <w:name w:val="Unresolved Mention"/>
    <w:basedOn w:val="Policepardfaut"/>
    <w:uiPriority w:val="99"/>
    <w:semiHidden/>
    <w:unhideWhenUsed/>
    <w:rsid w:val="007D2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jpeg"/><Relationship Id="rId26" Type="http://schemas.openxmlformats.org/officeDocument/2006/relationships/hyperlink" Target="https://www.w3schools.com/w3cs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eader" Target="header1.xml"/><Relationship Id="rId42" Type="http://schemas.openxmlformats.org/officeDocument/2006/relationships/customXml" Target="../customXml/item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scontent.fbru5-1.fna.fbcdn.net/v/t1.15752-9/132290689_390433512246324_3831939363267429479_n.jpg?_nc_cat=109&amp;ccb=2&amp;_nc_sid=ae9488&amp;_nc_ohc=KUEIGZuw2y4AX_GZZSB&amp;_nc_ht=scontent.fbru5-1.fna&amp;oh=30be909b4e908f4daa53aee3263e3444&amp;oe=600784DD" TargetMode="External"/><Relationship Id="rId20" Type="http://schemas.openxmlformats.org/officeDocument/2006/relationships/image" Target="media/image10.jpeg"/><Relationship Id="rId29" Type="http://schemas.openxmlformats.org/officeDocument/2006/relationships/hyperlink" Target="https://blynk.io/en/getting-started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4.jpeg"/><Relationship Id="rId32" Type="http://schemas.openxmlformats.org/officeDocument/2006/relationships/hyperlink" Target="https://en.wikipedia.org/wiki/MQTT" TargetMode="External"/><Relationship Id="rId37" Type="http://schemas.openxmlformats.org/officeDocument/2006/relationships/header" Target="header2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hyperlink" Target="https://scontent.fbru5-1.fna.fbcdn.net/v/t1.15752-9/132680314_430948934773714_6821396418431504269_n.jpg?_nc_cat=100&amp;ccb=2&amp;_nc_sid=ae9488&amp;_nc_ohc=zYDrnN_bHZcAX9DQaff&amp;_nc_ht=scontent.fbru5-1.fna&amp;oh=49ad5c06212f195e823c9ce77805ca69&amp;oe=60098CE1" TargetMode="External"/><Relationship Id="rId23" Type="http://schemas.openxmlformats.org/officeDocument/2006/relationships/image" Target="media/image13.jpeg"/><Relationship Id="rId28" Type="http://schemas.openxmlformats.org/officeDocument/2006/relationships/hyperlink" Target="https://nodered.org/docs/getting-started/docker" TargetMode="External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hyperlink" Target="https://www.arduinolibraries.info/libraries/esp32-servo" TargetMode="External"/><Relationship Id="rId44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hyperlink" Target="https://hub.docker.com" TargetMode="External"/><Relationship Id="rId30" Type="http://schemas.openxmlformats.org/officeDocument/2006/relationships/hyperlink" Target="https://nodemcu.readthedocs.io/en/dev-esp32/modules/ledc/" TargetMode="External"/><Relationship Id="rId35" Type="http://schemas.openxmlformats.org/officeDocument/2006/relationships/footer" Target="footer1.xml"/><Relationship Id="rId43" Type="http://schemas.openxmlformats.org/officeDocument/2006/relationships/customXml" Target="../customXml/item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scontent-bru2-1.xx.fbcdn.net/v/t1.15752-9/133031592_900521113821783_6859392920115411230_n.png?_nc_cat=104&amp;ccb=2&amp;_nc_sid=ae9488&amp;_nc_ohc=a8qe5MRndEcAX-_HleL&amp;_nc_ht=scontent-bru2-1.xx&amp;oh=bef962a216ec3a808d60440b25197867&amp;oe=6016DA77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www.youtube.com/watch?v=EIxdz-2rhLs" TargetMode="External"/><Relationship Id="rId38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18" Type="http://schemas.openxmlformats.org/officeDocument/2006/relationships/image" Target="media/image16.png"/><Relationship Id="rId3" Type="http://schemas.openxmlformats.org/officeDocument/2006/relationships/image" Target="media/image22.png"/><Relationship Id="rId17" Type="http://schemas.openxmlformats.org/officeDocument/2006/relationships/image" Target="media/image180.png"/><Relationship Id="rId2" Type="http://schemas.openxmlformats.org/officeDocument/2006/relationships/image" Target="media/image19.svg"/><Relationship Id="rId16" Type="http://schemas.openxmlformats.org/officeDocument/2006/relationships/image" Target="media/image150.png"/><Relationship Id="rId1" Type="http://schemas.openxmlformats.org/officeDocument/2006/relationships/image" Target="media/image18.png"/><Relationship Id="rId6" Type="http://schemas.openxmlformats.org/officeDocument/2006/relationships/image" Target="media/image25.svg"/><Relationship Id="rId5" Type="http://schemas.openxmlformats.org/officeDocument/2006/relationships/image" Target="media/image24.png"/><Relationship Id="rId15" Type="http://schemas.openxmlformats.org/officeDocument/2006/relationships/image" Target="media/image130.png"/><Relationship Id="rId19" Type="http://schemas.openxmlformats.org/officeDocument/2006/relationships/image" Target="media/image17.svg"/><Relationship Id="rId4" Type="http://schemas.openxmlformats.org/officeDocument/2006/relationships/image" Target="media/image23.sv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3.svg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12" Type="http://schemas.openxmlformats.org/officeDocument/2006/relationships/image" Target="media/image150.png"/><Relationship Id="rId2" Type="http://schemas.openxmlformats.org/officeDocument/2006/relationships/image" Target="media/image17.svg"/><Relationship Id="rId1" Type="http://schemas.openxmlformats.org/officeDocument/2006/relationships/image" Target="media/image16.png"/><Relationship Id="rId6" Type="http://schemas.openxmlformats.org/officeDocument/2006/relationships/image" Target="media/image21.svg"/><Relationship Id="rId11" Type="http://schemas.openxmlformats.org/officeDocument/2006/relationships/image" Target="media/image14.png"/><Relationship Id="rId5" Type="http://schemas.openxmlformats.org/officeDocument/2006/relationships/image" Target="media/image20.png"/><Relationship Id="rId10" Type="http://schemas.openxmlformats.org/officeDocument/2006/relationships/image" Target="media/image130.png"/><Relationship Id="rId4" Type="http://schemas.openxmlformats.org/officeDocument/2006/relationships/image" Target="media/image19.svg"/><Relationship Id="rId9" Type="http://schemas.openxmlformats.org/officeDocument/2006/relationships/image" Target="media/image1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ilisateur\AppData\Roaming\Microsoft\Templates\Rapport%20(conception%20Cadr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F23A9240D0146D7B962BE9A341D27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357416-E106-4477-9F19-CA0E7AE4ECB1}"/>
      </w:docPartPr>
      <w:docPartBody>
        <w:p w:rsidR="0013503A" w:rsidRDefault="004E7BBA">
          <w:pPr>
            <w:pStyle w:val="CF23A9240D0146D7B962BE9A341D27B3"/>
          </w:pPr>
          <w:r w:rsidRPr="008A25CD">
            <w:rPr>
              <w:b/>
              <w:sz w:val="60"/>
              <w:szCs w:val="60"/>
              <w:lang w:bidi="fr-FR"/>
            </w:rPr>
            <w:t>Tapez le titre du document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BA"/>
    <w:rsid w:val="00132175"/>
    <w:rsid w:val="0013503A"/>
    <w:rsid w:val="001B7C53"/>
    <w:rsid w:val="00395294"/>
    <w:rsid w:val="003B6DF1"/>
    <w:rsid w:val="004C35D7"/>
    <w:rsid w:val="004E7BBA"/>
    <w:rsid w:val="006D6561"/>
    <w:rsid w:val="0083008A"/>
    <w:rsid w:val="00AA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F23A9240D0146D7B962BE9A341D27B3">
    <w:name w:val="CF23A9240D0146D7B962BE9A341D27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DBF0230ADB724BA324461F327D5DF3" ma:contentTypeVersion="6" ma:contentTypeDescription="Crée un document." ma:contentTypeScope="" ma:versionID="5fd262cc48050fbd3346bfedf4ead13c">
  <xsd:schema xmlns:xsd="http://www.w3.org/2001/XMLSchema" xmlns:xs="http://www.w3.org/2001/XMLSchema" xmlns:p="http://schemas.microsoft.com/office/2006/metadata/properties" xmlns:ns2="9d31c5bd-7ef9-4127-ada1-40f3b17b9308" targetNamespace="http://schemas.microsoft.com/office/2006/metadata/properties" ma:root="true" ma:fieldsID="5efc486866909e97184e43c894306d1b" ns2:_="">
    <xsd:import namespace="9d31c5bd-7ef9-4127-ada1-40f3b17b93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31c5bd-7ef9-4127-ada1-40f3b17b9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B3C355-2655-4048-8DCC-08D00C852053}"/>
</file>

<file path=customXml/itemProps2.xml><?xml version="1.0" encoding="utf-8"?>
<ds:datastoreItem xmlns:ds="http://schemas.openxmlformats.org/officeDocument/2006/customXml" ds:itemID="{14F7E746-1FAF-482C-891B-FD4384C0DE82}"/>
</file>

<file path=customXml/itemProps3.xml><?xml version="1.0" encoding="utf-8"?>
<ds:datastoreItem xmlns:ds="http://schemas.openxmlformats.org/officeDocument/2006/customXml" ds:itemID="{F759C619-766D-435E-81A9-EC6A7AB7579F}"/>
</file>

<file path=docProps/app.xml><?xml version="1.0" encoding="utf-8"?>
<Properties xmlns="http://schemas.openxmlformats.org/officeDocument/2006/extended-properties" xmlns:vt="http://schemas.openxmlformats.org/officeDocument/2006/docPropsVTypes">
  <Template>Rapport (conception Cadre)</Template>
  <TotalTime>5</TotalTime>
  <Pages>20</Pages>
  <Words>4347</Words>
  <Characters>24781</Characters>
  <Application>Microsoft Office Word</Application>
  <DocSecurity>0</DocSecurity>
  <Lines>206</Lines>
  <Paragraphs>58</Paragraphs>
  <ScaleCrop>false</ScaleCrop>
  <Company/>
  <LinksUpToDate>false</LinksUpToDate>
  <CharactersWithSpaces>29070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NodeRed TP6</dc:subject>
  <dc:creator>Estelle Goyens</dc:creator>
  <cp:keywords/>
  <cp:lastModifiedBy>Estelle Goyens</cp:lastModifiedBy>
  <cp:revision>3</cp:revision>
  <cp:lastPrinted>2009-08-05T11:41:00Z</cp:lastPrinted>
  <dcterms:created xsi:type="dcterms:W3CDTF">2021-01-06T18:48:00Z</dcterms:created>
  <dcterms:modified xsi:type="dcterms:W3CDTF">2021-01-06T23:03:00Z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0x0101003ADBF0230ADB724BA324461F327D5DF3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  <property fmtid="{D5CDD505-2E9C-101B-9397-08002B2CF9AE}" pid="5" name="Order">
    <vt:r8>1426100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